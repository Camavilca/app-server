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7BA719" w14:textId="60671196" w:rsidR="00D077E9" w:rsidRPr="004A6DAF" w:rsidRDefault="001B4C8B" w:rsidP="00D70D02">
      <w:pPr>
        <w:rPr>
          <w:rFonts w:ascii="Corbel Light" w:hAnsi="Corbel Light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50039" behindDoc="1" locked="0" layoutInCell="1" allowOverlap="1" wp14:anchorId="6D1A9C88" wp14:editId="07BA9B8B">
            <wp:simplePos x="0" y="0"/>
            <wp:positionH relativeFrom="column">
              <wp:posOffset>-1059168</wp:posOffset>
            </wp:positionH>
            <wp:positionV relativeFrom="paragraph">
              <wp:posOffset>-690833</wp:posOffset>
            </wp:positionV>
            <wp:extent cx="8074170" cy="5367034"/>
            <wp:effectExtent l="0" t="0" r="3175" b="5080"/>
            <wp:wrapNone/>
            <wp:docPr id="39" name="Imagen 39" descr="Compañeros de trabajo felices junto a la ventana Foto gr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ompañeros de trabajo felices junto a la ventana Foto grati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8392" cy="536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6FFE" w:rsidRPr="004A6DAF">
        <w:rPr>
          <w:rFonts w:ascii="Corbel Light" w:hAnsi="Corbel Light"/>
          <w:noProof/>
          <w:lang w:val="es-ES" w:eastAsia="es-ES"/>
        </w:rPr>
        <w:drawing>
          <wp:anchor distT="0" distB="0" distL="114300" distR="114300" simplePos="0" relativeHeight="251748352" behindDoc="0" locked="0" layoutInCell="1" allowOverlap="1" wp14:anchorId="3F891209" wp14:editId="153A86C1">
            <wp:simplePos x="0" y="0"/>
            <wp:positionH relativeFrom="column">
              <wp:posOffset>-1667954</wp:posOffset>
            </wp:positionH>
            <wp:positionV relativeFrom="paragraph">
              <wp:posOffset>-986010</wp:posOffset>
            </wp:positionV>
            <wp:extent cx="825154" cy="786809"/>
            <wp:effectExtent l="0" t="0" r="0" b="0"/>
            <wp:wrapNone/>
            <wp:docPr id="1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80FDCAB5-18DD-46B7-B962-B69B8C6959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80FDCAB5-18DD-46B7-B962-B69B8C69592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154" cy="786809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4A6DAF" w14:paraId="46AD1AD4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0C64845" w14:textId="6F9EA56A" w:rsidR="00D077E9" w:rsidRPr="004A6DAF" w:rsidRDefault="00D077E9" w:rsidP="00D077E9">
            <w:pPr>
              <w:rPr>
                <w:rFonts w:ascii="Corbel Light" w:hAnsi="Corbel Light"/>
              </w:rPr>
            </w:pPr>
          </w:p>
          <w:p w14:paraId="41CF3EE8" w14:textId="1984E20B" w:rsidR="00D077E9" w:rsidRPr="004A6DAF" w:rsidRDefault="00D077E9" w:rsidP="00D077E9">
            <w:pPr>
              <w:rPr>
                <w:rFonts w:ascii="Corbel Light" w:hAnsi="Corbel Light"/>
              </w:rPr>
            </w:pPr>
          </w:p>
        </w:tc>
      </w:tr>
      <w:tr w:rsidR="00D077E9" w:rsidRPr="004A6DAF" w14:paraId="4B7681C5" w14:textId="77777777" w:rsidTr="00003234">
        <w:trPr>
          <w:trHeight w:val="505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79EB1AF7" w14:textId="1BA16123" w:rsidR="00D077E9" w:rsidRPr="004A6DAF" w:rsidRDefault="001B4C8B" w:rsidP="00D077E9">
            <w:pPr>
              <w:rPr>
                <w:rFonts w:ascii="Corbel Light" w:hAnsi="Corbel Light"/>
                <w:noProof/>
              </w:rPr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60D968C9" wp14:editId="39EBEAC2">
                      <wp:simplePos x="0" y="0"/>
                      <wp:positionH relativeFrom="margin">
                        <wp:posOffset>1602606</wp:posOffset>
                      </wp:positionH>
                      <wp:positionV relativeFrom="paragraph">
                        <wp:posOffset>2354179</wp:posOffset>
                      </wp:positionV>
                      <wp:extent cx="1947311" cy="312821"/>
                      <wp:effectExtent l="0" t="0" r="0" b="0"/>
                      <wp:wrapNone/>
                      <wp:docPr id="41" name="Cuadro de texto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47311" cy="31282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BF4254A" w14:textId="733D738C" w:rsidR="001B4C8B" w:rsidRPr="001B4C8B" w:rsidRDefault="001B4C8B" w:rsidP="001B4C8B">
                                  <w:pPr>
                                    <w:jc w:val="center"/>
                                    <w:rPr>
                                      <w:rFonts w:ascii="Arial Rounded MT Bold" w:hAnsi="Arial Rounded MT Bold" w:cstheme="majorHAnsi"/>
                                      <w:b w:val="0"/>
                                      <w:color w:val="FFC000"/>
                                      <w:sz w:val="24"/>
                                      <w:szCs w:val="24"/>
                                    </w:rPr>
                                  </w:pPr>
                                  <w:r w:rsidRPr="001B4C8B">
                                    <w:rPr>
                                      <w:rFonts w:ascii="Arial Rounded MT Bold" w:hAnsi="Arial Rounded MT Bold" w:cstheme="majorHAnsi"/>
                                      <w:color w:val="FFC000"/>
                                      <w:sz w:val="24"/>
                                      <w:szCs w:val="24"/>
                                    </w:rPr>
                                    <w:t>VERSIÓN GRATUITA</w:t>
                                  </w:r>
                                </w:p>
                                <w:p w14:paraId="70477833" w14:textId="77777777" w:rsidR="001B4C8B" w:rsidRPr="001B4C8B" w:rsidRDefault="001B4C8B" w:rsidP="001B4C8B">
                                  <w:pPr>
                                    <w:rPr>
                                      <w:rFonts w:ascii="Arial Rounded MT Bold" w:hAnsi="Arial Rounded MT Bold"/>
                                      <w:color w:val="FFC000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0D968C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41" o:spid="_x0000_s1026" type="#_x0000_t202" style="position:absolute;margin-left:126.2pt;margin-top:185.35pt;width:153.35pt;height:24.65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dpx7MwIAAFoEAAAOAAAAZHJzL2Uyb0RvYy54bWysVE2P2yAQvVfqf0DcG8dJ9suKs0qzSlVp&#13;&#10;tbtSttozwRBbAoYCiZ3++g7YyUbbnqpe8MAM8/Hew/P7TityEM43YEqaj8aUCMOhasyupD9e119u&#13;&#10;KfGBmYopMKKkR+Hp/eLzp3lrCzGBGlQlHMEkxhetLWkdgi2yzPNaaOZHYIVBpwSnWcCt22WVYy1m&#13;&#10;1yqbjMfXWQuusg648B5PH3onXaT8UgoenqX0IhBVUuwtpNWldRvXbDFnxc4xWzd8aIP9QxeaNQaL&#13;&#10;nlM9sMDI3jV/pNINd+BBhhEHnYGUDRdpBpwmH3+YZlMzK9IsCI63Z5j8/0vLnw4vjjRVSWc5JYZp&#13;&#10;5Gi1Z5UDUgkSRBeAoAdhaq0vMHpjMT50X6FDuk/nHg/j9J10On5xLoJ+BPx4BhlTER4v3c1upjkW&#13;&#10;4+ib5pPbSUqTvd+2zodvAjSJRkkdkpiwZYdHH7ATDD2FxGIG1o1SiUhlSFvS6+nVOF04e/CGMngx&#13;&#10;ztD3Gq3QbbthsC1UR5zLQS8Qb/m6weKPzIcX5lAROAqqPDzjIhVgERgsSmpwv/52HuORKPRS0qLC&#13;&#10;Sup/7pkTlKjvBim8y2ezKMm0mV3dTHDjLj3bS4/Z6xWgiBE47C6ZMT6okykd6Dd8DMtYFV3McKxd&#13;&#10;0nAyV6HXPT4mLpbLFIQitCw8mo3lMXWEM0L72r0xZwf8owie4KRFVnygoY/tiVjuA8gmcRQB7lEd&#13;&#10;cEcBJ+qGxxZfyOU+Rb3/Eha/AQAA//8DAFBLAwQUAAYACAAAACEAmEhpE+YAAAAQAQAADwAAAGRy&#13;&#10;cy9kb3ducmV2LnhtbExPTU/CQBC9m/gfNmPiTbZUKlg6JaSGmBg8gFy8bbtL29idrd0Fqr/e8aSX&#13;&#10;l0zem/eRrUbbibMZfOsIYTqJQBiqnG6pRji8be4WIHxQpFXnyCB8GQ+r/PoqU6l2F9qZ8z7Ugk3I&#13;&#10;pwqhCaFPpfRVY6zyE9cbYu7oBqsCn0Mt9aAubG47GUfRg7SqJU5oVG+KxlQf+5NFeCk2r2pXxnbx&#13;&#10;3RXP2+O6/zy8J4i3N+PTkmG9BBHMGP4+4HcD94eci5XuRNqLDiFO4hlLEe7n0RwEK5LkcQqiRJhx&#13;&#10;PMg8k/+H5D8AAAD//wMAUEsBAi0AFAAGAAgAAAAhALaDOJL+AAAA4QEAABMAAAAAAAAAAAAAAAAA&#13;&#10;AAAAAFtDb250ZW50X1R5cGVzXS54bWxQSwECLQAUAAYACAAAACEAOP0h/9YAAACUAQAACwAAAAAA&#13;&#10;AAAAAAAAAAAvAQAAX3JlbHMvLnJlbHNQSwECLQAUAAYACAAAACEAnHacezMCAABaBAAADgAAAAAA&#13;&#10;AAAAAAAAAAAuAgAAZHJzL2Uyb0RvYy54bWxQSwECLQAUAAYACAAAACEAmEhpE+YAAAAQAQAADwAA&#13;&#10;AAAAAAAAAAAAAACNBAAAZHJzL2Rvd25yZXYueG1sUEsFBgAAAAAEAAQA8wAAAKAFAAAAAA==&#13;&#10;" filled="f" stroked="f" strokeweight=".5pt">
                      <v:textbox>
                        <w:txbxContent>
                          <w:p w14:paraId="4BF4254A" w14:textId="733D738C" w:rsidR="001B4C8B" w:rsidRPr="001B4C8B" w:rsidRDefault="001B4C8B" w:rsidP="001B4C8B">
                            <w:pPr>
                              <w:jc w:val="center"/>
                              <w:rPr>
                                <w:rFonts w:ascii="Arial Rounded MT Bold" w:hAnsi="Arial Rounded MT Bold" w:cstheme="majorHAnsi"/>
                                <w:b w:val="0"/>
                                <w:color w:val="FFC000"/>
                                <w:sz w:val="24"/>
                                <w:szCs w:val="24"/>
                              </w:rPr>
                            </w:pPr>
                            <w:r w:rsidRPr="001B4C8B">
                              <w:rPr>
                                <w:rFonts w:ascii="Arial Rounded MT Bold" w:hAnsi="Arial Rounded MT Bold" w:cstheme="majorHAnsi"/>
                                <w:color w:val="FFC000"/>
                                <w:sz w:val="24"/>
                                <w:szCs w:val="24"/>
                              </w:rPr>
                              <w:t>VERSIÓN GRATUITA</w:t>
                            </w:r>
                          </w:p>
                          <w:p w14:paraId="70477833" w14:textId="77777777" w:rsidR="001B4C8B" w:rsidRPr="001B4C8B" w:rsidRDefault="001B4C8B" w:rsidP="001B4C8B">
                            <w:pPr>
                              <w:rPr>
                                <w:rFonts w:ascii="Arial Rounded MT Bold" w:hAnsi="Arial Rounded MT Bold"/>
                                <w:color w:val="FFC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Pr="004A6DAF">
              <w:rPr>
                <w:rFonts w:ascii="Corbel Light" w:hAnsi="Corbel Light"/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46304" behindDoc="1" locked="0" layoutInCell="1" allowOverlap="1" wp14:anchorId="5C8D1152" wp14:editId="60117C87">
                      <wp:simplePos x="0" y="0"/>
                      <wp:positionH relativeFrom="column">
                        <wp:posOffset>632326</wp:posOffset>
                      </wp:positionH>
                      <wp:positionV relativeFrom="paragraph">
                        <wp:posOffset>405063</wp:posOffset>
                      </wp:positionV>
                      <wp:extent cx="2911642" cy="2322830"/>
                      <wp:effectExtent l="0" t="0" r="0" b="1270"/>
                      <wp:wrapTight wrapText="bothSides">
                        <wp:wrapPolygon edited="0">
                          <wp:start x="424" y="0"/>
                          <wp:lineTo x="424" y="21435"/>
                          <wp:lineTo x="21058" y="21435"/>
                          <wp:lineTo x="21058" y="0"/>
                          <wp:lineTo x="424" y="0"/>
                        </wp:wrapPolygon>
                      </wp:wrapTight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11642" cy="23228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75626E1" w14:textId="77777777" w:rsidR="00A8004C" w:rsidRPr="00116D4D" w:rsidRDefault="00A8004C" w:rsidP="00A8004C">
                                  <w:pPr>
                                    <w:pStyle w:val="Title"/>
                                    <w:rPr>
                                      <w:rFonts w:ascii="Aharoni" w:hAnsi="Aharoni" w:cs="Aharoni"/>
                                      <w:color w:val="002060"/>
                                      <w:sz w:val="12"/>
                                      <w:szCs w:val="12"/>
                                    </w:rPr>
                                  </w:pPr>
                                </w:p>
                                <w:p w14:paraId="69901B00" w14:textId="77777777" w:rsidR="00983149" w:rsidRPr="00116D4D" w:rsidRDefault="00983149" w:rsidP="00A8004C">
                                  <w:pPr>
                                    <w:pStyle w:val="Title"/>
                                    <w:rPr>
                                      <w:rFonts w:ascii="Aharoni" w:hAnsi="Aharoni" w:cs="Aharoni"/>
                                      <w:color w:val="002060"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2E709748" w14:textId="77777777" w:rsidR="00426E8B" w:rsidRPr="00116D4D" w:rsidRDefault="00426E8B" w:rsidP="00A8004C">
                                  <w:pPr>
                                    <w:pStyle w:val="Title"/>
                                    <w:rPr>
                                      <w:rFonts w:ascii="Aharoni" w:hAnsi="Aharoni" w:cs="Aharoni"/>
                                      <w:smallCaps/>
                                      <w:color w:val="002060"/>
                                      <w:sz w:val="48"/>
                                      <w:szCs w:val="48"/>
                                    </w:rPr>
                                  </w:pPr>
                                </w:p>
                                <w:p w14:paraId="5CE232A9" w14:textId="7AD9A201" w:rsidR="00A8004C" w:rsidRPr="001B4C8B" w:rsidRDefault="001B4C8B" w:rsidP="00A8004C">
                                  <w:pPr>
                                    <w:pStyle w:val="Title"/>
                                    <w:rPr>
                                      <w:rFonts w:ascii="Arial Rounded MT Bold" w:hAnsi="Arial Rounded MT Bold" w:cs="Aharoni"/>
                                      <w:smallCaps/>
                                      <w:color w:val="002060"/>
                                      <w:sz w:val="64"/>
                                      <w:szCs w:val="64"/>
                                    </w:rPr>
                                  </w:pPr>
                                  <w:r w:rsidRPr="001B4C8B">
                                    <w:rPr>
                                      <w:rFonts w:ascii="Arial Rounded MT Bold" w:hAnsi="Arial Rounded MT Bold" w:cs="Aharoni"/>
                                      <w:smallCaps/>
                                      <w:color w:val="002060"/>
                                      <w:sz w:val="64"/>
                                      <w:szCs w:val="64"/>
                                    </w:rPr>
                                    <w:t>Reporte Psicolaboral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8D1152" id="Text Box 8" o:spid="_x0000_s1027" type="#_x0000_t202" style="position:absolute;margin-left:49.8pt;margin-top:31.9pt;width:229.25pt;height:182.9pt;z-index:-2515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Y80QMQIAAFkEAAAOAAAAZHJzL2Uyb0RvYy54bWysVFFv2jAQfp+0/2D5fYQEyigiVKwV06Sq&#13;&#10;rQRVn41jk0i2z7MNCfv1OztAUbenaS/O+e58vu/7zpnfdVqRg3C+AVPSfDCkRBgOVWN2JX3drL5M&#13;&#10;KfGBmYopMKKkR+Hp3eLzp3lrZ6KAGlQlHMEixs9aW9I6BDvLMs9roZkfgBUGgxKcZgG3bpdVjrVY&#13;&#10;XausGA4nWQuusg648B69D32QLlJ9KQUPz1J6EYgqKfYW0urSuo1rtpiz2c4xWzf81Ab7hy40awxe&#13;&#10;ein1wAIje9f8UUo33IEHGQYcdAZSNlwkDIgmH35As66ZFQkLkuPthSb//8ryp8OLI01VUhTKMI0S&#13;&#10;bUQXyDfoyDSy01o/w6S1xbTQoRtVPvs9OiPoTjodvwiHYBx5Pl64jcU4OovbPJ+MC0o4xopRUUxH&#13;&#10;if3s/bh1PnwXoEk0SupQvMQpOzz6gK1g6jkl3mZg1SiVBFSGtCWdjG6G6cAlgieUwYMRRN9stEK3&#13;&#10;7RLkC5AtVEfE56CfD2/5qsEeHpkPL8zhQCAkHPLwjItUgHfByaKkBvfrb/6YjzphlJIWB6yk/uee&#13;&#10;OUGJ+mFQwdt8PI4TmTbjm68Fbtx1ZHsdMXt9DzjDOT4ny5MZ84M6m9KBfsO3sIy3YogZjneXNJzN&#13;&#10;+9CPPb4lLpbLlIQzaFl4NGvLY+nIamR4070xZ08yBFTwCc6jyGYf1Ohzez2W+wCySVJFnntWT/Tj&#13;&#10;/CYFT28tPpDrfcp6/yMsfgMAAP//AwBQSwMEFAAGAAgAAAAhAAg0Sx7lAAAADgEAAA8AAABkcnMv&#13;&#10;ZG93bnJldi54bWxMj8FOwzAQRO9I/QdrK3GjTgOJ0jROVQVVSAgOLb1wc2I3ibDXIXbbwNeznOCy&#13;&#10;0mpmZ+cVm8kadtGj7x0KWC4iYBobp3psBRzfdncZMB8kKmkcagFf2sOmnN0UMlfuint9OYSWUQj6&#13;&#10;XAroQhhyzn3TaSv9wg0aSTu50cpA69hyNcorhVvD4yhKuZU90odODrrqdPNxOFsBz9XuVe7r2Gbf&#13;&#10;pnp6OW2Hz+N7IsTtfHpc09iugQU9hb8L+GWg/lBSsdqdUXlmBKxWKTkFpPeEQXqSZEtgtYCHmBRe&#13;&#10;Fvw/RvkDAAD//wMAUEsBAi0AFAAGAAgAAAAhALaDOJL+AAAA4QEAABMAAAAAAAAAAAAAAAAAAAAA&#13;&#10;AFtDb250ZW50X1R5cGVzXS54bWxQSwECLQAUAAYACAAAACEAOP0h/9YAAACUAQAACwAAAAAAAAAA&#13;&#10;AAAAAAAvAQAAX3JlbHMvLnJlbHNQSwECLQAUAAYACAAAACEAm2PNEDECAABZBAAADgAAAAAAAAAA&#13;&#10;AAAAAAAuAgAAZHJzL2Uyb0RvYy54bWxQSwECLQAUAAYACAAAACEACDRLHuUAAAAOAQAADwAAAAAA&#13;&#10;AAAAAAAAAACLBAAAZHJzL2Rvd25yZXYueG1sUEsFBgAAAAAEAAQA8wAAAJ0FAAAAAA==&#13;&#10;" filled="f" stroked="f" strokeweight=".5pt">
                      <v:textbox>
                        <w:txbxContent>
                          <w:p w14:paraId="675626E1" w14:textId="77777777" w:rsidR="00A8004C" w:rsidRPr="00116D4D" w:rsidRDefault="00A8004C" w:rsidP="00A8004C">
                            <w:pPr>
                              <w:pStyle w:val="Title"/>
                              <w:rPr>
                                <w:rFonts w:ascii="Aharoni" w:hAnsi="Aharoni" w:cs="Aharoni"/>
                                <w:color w:val="002060"/>
                                <w:sz w:val="12"/>
                                <w:szCs w:val="12"/>
                              </w:rPr>
                            </w:pPr>
                          </w:p>
                          <w:p w14:paraId="69901B00" w14:textId="77777777" w:rsidR="00983149" w:rsidRPr="00116D4D" w:rsidRDefault="00983149" w:rsidP="00A8004C">
                            <w:pPr>
                              <w:pStyle w:val="Title"/>
                              <w:rPr>
                                <w:rFonts w:ascii="Aharoni" w:hAnsi="Aharoni" w:cs="Aharoni"/>
                                <w:color w:val="002060"/>
                                <w:sz w:val="16"/>
                                <w:szCs w:val="16"/>
                              </w:rPr>
                            </w:pPr>
                          </w:p>
                          <w:p w14:paraId="2E709748" w14:textId="77777777" w:rsidR="00426E8B" w:rsidRPr="00116D4D" w:rsidRDefault="00426E8B" w:rsidP="00A8004C">
                            <w:pPr>
                              <w:pStyle w:val="Title"/>
                              <w:rPr>
                                <w:rFonts w:ascii="Aharoni" w:hAnsi="Aharoni" w:cs="Aharoni"/>
                                <w:smallCaps/>
                                <w:color w:val="002060"/>
                                <w:sz w:val="48"/>
                                <w:szCs w:val="48"/>
                              </w:rPr>
                            </w:pPr>
                          </w:p>
                          <w:p w14:paraId="5CE232A9" w14:textId="7AD9A201" w:rsidR="00A8004C" w:rsidRPr="001B4C8B" w:rsidRDefault="001B4C8B" w:rsidP="00A8004C">
                            <w:pPr>
                              <w:pStyle w:val="Title"/>
                              <w:rPr>
                                <w:rFonts w:ascii="Arial Rounded MT Bold" w:hAnsi="Arial Rounded MT Bold" w:cs="Aharoni"/>
                                <w:smallCaps/>
                                <w:color w:val="002060"/>
                                <w:sz w:val="64"/>
                                <w:szCs w:val="64"/>
                              </w:rPr>
                            </w:pPr>
                            <w:r w:rsidRPr="001B4C8B">
                              <w:rPr>
                                <w:rFonts w:ascii="Arial Rounded MT Bold" w:hAnsi="Arial Rounded MT Bold" w:cs="Aharoni"/>
                                <w:smallCaps/>
                                <w:color w:val="002060"/>
                                <w:sz w:val="64"/>
                                <w:szCs w:val="64"/>
                              </w:rPr>
                              <w:t>Reporte Psicolaboral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 w:rsidR="00116D4D" w:rsidRPr="004A6DAF">
              <w:rPr>
                <w:rFonts w:ascii="Corbel Light" w:hAnsi="Corbel Light"/>
                <w:noProof/>
                <w:lang w:val="es-ES" w:eastAsia="es-ES"/>
              </w:rPr>
              <w:drawing>
                <wp:anchor distT="0" distB="0" distL="114300" distR="114300" simplePos="0" relativeHeight="251665408" behindDoc="0" locked="0" layoutInCell="1" allowOverlap="1" wp14:anchorId="0A26FC27" wp14:editId="7BEAE665">
                  <wp:simplePos x="0" y="0"/>
                  <wp:positionH relativeFrom="column">
                    <wp:posOffset>-349471</wp:posOffset>
                  </wp:positionH>
                  <wp:positionV relativeFrom="paragraph">
                    <wp:posOffset>1215280</wp:posOffset>
                  </wp:positionV>
                  <wp:extent cx="1375576" cy="1311651"/>
                  <wp:effectExtent l="0" t="0" r="0" b="41275"/>
                  <wp:wrapNone/>
                  <wp:docPr id="14" name="Picture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0FDCAB5-18DD-46B7-B962-B69B8C69592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>
                            <a:extLst>
                              <a:ext uri="{FF2B5EF4-FFF2-40B4-BE49-F238E27FC236}">
                                <a16:creationId xmlns:a16="http://schemas.microsoft.com/office/drawing/2014/main" id="{80FDCAB5-18DD-46B7-B962-B69B8C69592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5576" cy="1311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077E9" w:rsidRPr="004A6DAF" w14:paraId="1C8918B7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D85856D" w14:textId="640F28EB" w:rsidR="00003234" w:rsidRPr="004A6DAF" w:rsidRDefault="00665D96" w:rsidP="007B6C37">
            <w:pPr>
              <w:rPr>
                <w:rStyle w:val="SubtitleChar"/>
                <w:rFonts w:cstheme="minorHAnsi"/>
                <w:bCs/>
                <w:caps w:val="0"/>
                <w:smallCaps/>
                <w:color w:val="3B3838" w:themeColor="background2" w:themeShade="40"/>
                <w:sz w:val="28"/>
                <w:szCs w:val="28"/>
                <w:lang w:val="es-PE"/>
              </w:rPr>
            </w:pPr>
            <w:r w:rsidRPr="004A6DAF">
              <w:rPr>
                <w:rStyle w:val="SubtitleChar"/>
                <w:rFonts w:cstheme="minorHAnsi"/>
                <w:bCs/>
                <w:caps w:val="0"/>
                <w:smallCaps/>
                <w:color w:val="3B3838" w:themeColor="background2" w:themeShade="40"/>
                <w:sz w:val="28"/>
                <w:szCs w:val="28"/>
                <w:lang w:val="es-PE"/>
              </w:rPr>
              <w:t xml:space="preserve">nombre:    </w:t>
            </w:r>
            <w:r w:rsidR="008E067F">
              <w:rPr>
                <w:rStyle w:val="SubtitleChar"/>
                <w:rFonts w:cstheme="minorHAnsi"/>
                <w:bCs/>
                <w:caps w:val="0"/>
                <w:smallCaps/>
                <w:color w:val="3B3838" w:themeColor="background2" w:themeShade="40"/>
                <w:sz w:val="28"/>
                <w:szCs w:val="28"/>
                <w:lang w:val="es-PE"/>
              </w:rPr>
              <w:t xml:space="preserve">  </w:t>
            </w:r>
            <w:r>
              <w:rPr>
                <w:rStyle w:val="SubtitleChar"/>
                <w:rFonts w:cstheme="minorHAnsi"/>
                <w:bCs/>
                <w:caps w:val="0"/>
                <w:smallCaps/>
                <w:color w:val="3B3838" w:themeColor="background2" w:themeShade="40"/>
                <w:sz w:val="28"/>
                <w:szCs w:val="28"/>
                <w:lang w:val="es-PE"/>
              </w:rPr>
              <w:t>+++=report.fullname+++</w:t>
            </w:r>
          </w:p>
          <w:p w14:paraId="79DFFBD5" w14:textId="63E4E8DC" w:rsidR="0043705E" w:rsidRPr="004A6DAF" w:rsidRDefault="00665D96" w:rsidP="007B6C37">
            <w:pPr>
              <w:rPr>
                <w:rStyle w:val="SubtitleChar"/>
                <w:rFonts w:cstheme="minorHAnsi"/>
                <w:bCs/>
                <w:caps w:val="0"/>
                <w:smallCaps/>
                <w:color w:val="3B3838" w:themeColor="background2" w:themeShade="40"/>
                <w:sz w:val="28"/>
                <w:szCs w:val="28"/>
                <w:lang w:val="es-PE"/>
              </w:rPr>
            </w:pPr>
            <w:r w:rsidRPr="004A6DAF">
              <w:rPr>
                <w:rStyle w:val="SubtitleChar"/>
                <w:rFonts w:cstheme="minorHAnsi"/>
                <w:bCs/>
                <w:caps w:val="0"/>
                <w:smallCaps/>
                <w:color w:val="3B3838" w:themeColor="background2" w:themeShade="40"/>
                <w:sz w:val="28"/>
                <w:szCs w:val="28"/>
                <w:lang w:val="es-PE"/>
              </w:rPr>
              <w:t xml:space="preserve">edad:         </w:t>
            </w:r>
            <w:r w:rsidR="008E067F">
              <w:rPr>
                <w:rStyle w:val="SubtitleChar"/>
                <w:rFonts w:cstheme="minorHAnsi"/>
                <w:bCs/>
                <w:caps w:val="0"/>
                <w:smallCaps/>
                <w:color w:val="3B3838" w:themeColor="background2" w:themeShade="40"/>
                <w:sz w:val="28"/>
                <w:szCs w:val="28"/>
                <w:lang w:val="es-PE"/>
              </w:rPr>
              <w:t xml:space="preserve">  </w:t>
            </w:r>
            <w:r>
              <w:rPr>
                <w:rStyle w:val="SubtitleChar"/>
                <w:rFonts w:cstheme="minorHAnsi"/>
                <w:bCs/>
                <w:caps w:val="0"/>
                <w:smallCaps/>
                <w:color w:val="3B3838" w:themeColor="background2" w:themeShade="40"/>
                <w:sz w:val="28"/>
                <w:szCs w:val="28"/>
                <w:lang w:val="es-PE"/>
              </w:rPr>
              <w:t>+++=report.age+++</w:t>
            </w:r>
          </w:p>
          <w:p w14:paraId="648D27CF" w14:textId="52240DFB" w:rsidR="00003234" w:rsidRPr="004A6DAF" w:rsidRDefault="00665D96" w:rsidP="007B6C37">
            <w:pPr>
              <w:rPr>
                <w:rStyle w:val="SubtitleChar"/>
                <w:rFonts w:cstheme="minorHAnsi"/>
                <w:bCs/>
                <w:caps w:val="0"/>
                <w:smallCaps/>
                <w:color w:val="3B3838" w:themeColor="background2" w:themeShade="40"/>
                <w:sz w:val="28"/>
                <w:szCs w:val="28"/>
                <w:lang w:val="es-PE"/>
              </w:rPr>
            </w:pPr>
            <w:r w:rsidRPr="004A6DAF">
              <w:rPr>
                <w:rStyle w:val="SubtitleChar"/>
                <w:rFonts w:cstheme="minorHAnsi"/>
                <w:bCs/>
                <w:caps w:val="0"/>
                <w:smallCaps/>
                <w:color w:val="3B3838" w:themeColor="background2" w:themeShade="40"/>
                <w:sz w:val="28"/>
                <w:szCs w:val="28"/>
                <w:lang w:val="es-PE"/>
              </w:rPr>
              <w:t xml:space="preserve">código:     </w:t>
            </w:r>
            <w:r w:rsidR="008E067F">
              <w:rPr>
                <w:rStyle w:val="SubtitleChar"/>
                <w:rFonts w:cstheme="minorHAnsi"/>
                <w:bCs/>
                <w:caps w:val="0"/>
                <w:smallCaps/>
                <w:color w:val="3B3838" w:themeColor="background2" w:themeShade="40"/>
                <w:sz w:val="28"/>
                <w:szCs w:val="28"/>
                <w:lang w:val="es-PE"/>
              </w:rPr>
              <w:t xml:space="preserve">  </w:t>
            </w:r>
            <w:r>
              <w:rPr>
                <w:rStyle w:val="SubtitleChar"/>
                <w:rFonts w:cstheme="minorHAnsi"/>
                <w:bCs/>
                <w:caps w:val="0"/>
                <w:smallCaps/>
                <w:color w:val="3B3838" w:themeColor="background2" w:themeShade="40"/>
                <w:sz w:val="28"/>
                <w:szCs w:val="28"/>
                <w:lang w:val="es-PE"/>
              </w:rPr>
              <w:t>+++=report.code+++</w:t>
            </w:r>
          </w:p>
          <w:p w14:paraId="6C222022" w14:textId="65747772" w:rsidR="00003234" w:rsidRPr="004A6DAF" w:rsidRDefault="00665D96" w:rsidP="007B6C37">
            <w:pPr>
              <w:rPr>
                <w:rStyle w:val="SubtitleChar"/>
                <w:rFonts w:cstheme="minorHAnsi"/>
                <w:bCs/>
                <w:caps w:val="0"/>
                <w:smallCaps/>
                <w:color w:val="3B3838" w:themeColor="background2" w:themeShade="40"/>
                <w:sz w:val="28"/>
                <w:szCs w:val="28"/>
                <w:lang w:val="es-PE"/>
              </w:rPr>
            </w:pPr>
            <w:r w:rsidRPr="004A6DAF">
              <w:rPr>
                <w:rStyle w:val="SubtitleChar"/>
                <w:rFonts w:cstheme="minorHAnsi"/>
                <w:bCs/>
                <w:caps w:val="0"/>
                <w:smallCaps/>
                <w:color w:val="3B3838" w:themeColor="background2" w:themeShade="40"/>
                <w:sz w:val="28"/>
                <w:szCs w:val="28"/>
                <w:lang w:val="es-PE"/>
              </w:rPr>
              <w:t xml:space="preserve">teléfono: </w:t>
            </w:r>
            <w:r w:rsidR="008E067F">
              <w:rPr>
                <w:rStyle w:val="SubtitleChar"/>
                <w:rFonts w:cstheme="minorHAnsi"/>
                <w:bCs/>
                <w:caps w:val="0"/>
                <w:smallCaps/>
                <w:color w:val="3B3838" w:themeColor="background2" w:themeShade="40"/>
                <w:sz w:val="28"/>
                <w:szCs w:val="28"/>
                <w:lang w:val="es-PE"/>
              </w:rPr>
              <w:t xml:space="preserve">  </w:t>
            </w:r>
            <w:r>
              <w:rPr>
                <w:rStyle w:val="SubtitleChar"/>
                <w:rFonts w:cstheme="minorHAnsi"/>
                <w:bCs/>
                <w:caps w:val="0"/>
                <w:smallCaps/>
                <w:color w:val="3B3838" w:themeColor="background2" w:themeShade="40"/>
                <w:sz w:val="28"/>
                <w:szCs w:val="28"/>
                <w:lang w:val="es-PE"/>
              </w:rPr>
              <w:t>+++=report.phone+++</w:t>
            </w:r>
          </w:p>
          <w:p w14:paraId="4D849611" w14:textId="40172CF3" w:rsidR="00003234" w:rsidRPr="004A6DAF" w:rsidRDefault="00003234" w:rsidP="007B6C37">
            <w:pPr>
              <w:rPr>
                <w:rStyle w:val="SubtitleChar"/>
                <w:rFonts w:cstheme="minorHAnsi"/>
                <w:bCs/>
                <w:caps w:val="0"/>
                <w:smallCaps/>
                <w:color w:val="3B3838" w:themeColor="background2" w:themeShade="40"/>
                <w:sz w:val="28"/>
                <w:szCs w:val="28"/>
                <w:lang w:val="es-PE"/>
              </w:rPr>
            </w:pPr>
            <w:r w:rsidRPr="004A6DAF">
              <w:rPr>
                <w:rStyle w:val="SubtitleChar"/>
                <w:rFonts w:cstheme="minorHAnsi"/>
                <w:bCs/>
                <w:caps w:val="0"/>
                <w:smallCaps/>
                <w:color w:val="3B3838" w:themeColor="background2" w:themeShade="40"/>
                <w:sz w:val="28"/>
                <w:szCs w:val="28"/>
                <w:lang w:val="es-PE"/>
              </w:rPr>
              <w:t xml:space="preserve">Correo:     </w:t>
            </w:r>
            <w:r w:rsidR="008E067F">
              <w:rPr>
                <w:rStyle w:val="SubtitleChar"/>
                <w:rFonts w:cstheme="minorHAnsi"/>
                <w:bCs/>
                <w:caps w:val="0"/>
                <w:smallCaps/>
                <w:color w:val="3B3838" w:themeColor="background2" w:themeShade="40"/>
                <w:sz w:val="28"/>
                <w:szCs w:val="28"/>
                <w:lang w:val="es-PE"/>
              </w:rPr>
              <w:t xml:space="preserve"> </w:t>
            </w:r>
            <w:r w:rsidR="00665D96">
              <w:rPr>
                <w:rStyle w:val="SubtitleChar"/>
                <w:rFonts w:cstheme="minorHAnsi"/>
                <w:bCs/>
                <w:caps w:val="0"/>
                <w:smallCaps/>
                <w:color w:val="3B3838" w:themeColor="background2" w:themeShade="40"/>
                <w:sz w:val="28"/>
                <w:szCs w:val="28"/>
                <w:lang w:val="es-PE"/>
              </w:rPr>
              <w:t>+++=report.email+++</w:t>
            </w:r>
          </w:p>
          <w:p w14:paraId="57334656" w14:textId="77777777" w:rsidR="00003234" w:rsidRPr="004A6DAF" w:rsidRDefault="00003234" w:rsidP="007B6C37">
            <w:pPr>
              <w:rPr>
                <w:rStyle w:val="SubtitleChar"/>
                <w:rFonts w:cstheme="minorHAnsi"/>
                <w:b w:val="0"/>
                <w:lang w:val="es-PE"/>
              </w:rPr>
            </w:pPr>
          </w:p>
          <w:p w14:paraId="1C5D4F24" w14:textId="37FDA498" w:rsidR="00D077E9" w:rsidRPr="004A6DAF" w:rsidRDefault="00003234" w:rsidP="007B6C37">
            <w:pPr>
              <w:rPr>
                <w:rFonts w:ascii="Corbel Light" w:hAnsi="Corbel Light"/>
                <w:lang w:val="es-PE"/>
              </w:rPr>
            </w:pPr>
            <w:r w:rsidRPr="004A6DAF">
              <w:rPr>
                <w:lang w:val="es-PE"/>
              </w:rPr>
              <w:t>28 DE ABRIL</w:t>
            </w:r>
            <w:r w:rsidRPr="004A6DAF">
              <w:rPr>
                <w:rFonts w:ascii="Corbel Light" w:hAnsi="Corbel Light"/>
                <w:lang w:val="es-PE"/>
              </w:rPr>
              <w:t xml:space="preserve"> </w:t>
            </w:r>
          </w:p>
          <w:p w14:paraId="42B1D31F" w14:textId="77A15769" w:rsidR="00D077E9" w:rsidRPr="004A6DAF" w:rsidRDefault="00D077E9" w:rsidP="007B6C37">
            <w:pPr>
              <w:rPr>
                <w:rFonts w:ascii="Corbel Light" w:hAnsi="Corbel Light"/>
                <w:noProof/>
                <w:sz w:val="10"/>
                <w:szCs w:val="10"/>
              </w:rPr>
            </w:pPr>
            <w:r w:rsidRPr="004A6DAF">
              <w:rPr>
                <w:rFonts w:ascii="Corbel Light" w:hAnsi="Corbel Light"/>
                <w:noProof/>
                <w:sz w:val="10"/>
                <w:szCs w:val="10"/>
                <w:lang w:val="es-ES" w:eastAsia="es-ES"/>
              </w:rPr>
              <mc:AlternateContent>
                <mc:Choice Requires="wps">
                  <w:drawing>
                    <wp:inline distT="0" distB="0" distL="0" distR="0" wp14:anchorId="26A5234C" wp14:editId="28B48D30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93DD558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3AFD2B32" w14:textId="5A70738D" w:rsidR="00D077E9" w:rsidRPr="004A6DAF" w:rsidRDefault="00D077E9" w:rsidP="007B6C37">
            <w:pPr>
              <w:rPr>
                <w:rFonts w:ascii="Corbel Light" w:hAnsi="Corbel Light"/>
                <w:noProof/>
                <w:sz w:val="10"/>
                <w:szCs w:val="10"/>
              </w:rPr>
            </w:pPr>
          </w:p>
          <w:p w14:paraId="1D6EFC53" w14:textId="1E7FE5F2" w:rsidR="00D077E9" w:rsidRPr="004A6DAF" w:rsidRDefault="00D077E9" w:rsidP="007B6C37">
            <w:pPr>
              <w:rPr>
                <w:rFonts w:ascii="Corbel Light" w:hAnsi="Corbel Light"/>
                <w:noProof/>
                <w:sz w:val="10"/>
                <w:szCs w:val="10"/>
              </w:rPr>
            </w:pPr>
          </w:p>
          <w:p w14:paraId="264E1505" w14:textId="0549F9F2" w:rsidR="00D077E9" w:rsidRPr="004A6DAF" w:rsidRDefault="00F26E15" w:rsidP="007B6C37">
            <w:pPr>
              <w:rPr>
                <w:rFonts w:ascii="Corbel Light" w:hAnsi="Corbel Light"/>
                <w:noProof/>
                <w:sz w:val="10"/>
                <w:szCs w:val="10"/>
              </w:rPr>
            </w:pPr>
            <w:sdt>
              <w:sdtPr>
                <w:rPr>
                  <w:rFonts w:ascii="Corbel Light" w:hAnsi="Corbel Light"/>
                </w:rPr>
                <w:id w:val="-1740469667"/>
                <w:placeholder>
                  <w:docPart w:val="046F5CD60F0749D4BA9B585DD96E34C6"/>
                </w:placeholder>
                <w15:appearance w15:val="hidden"/>
              </w:sdtPr>
              <w:sdtEndPr/>
              <w:sdtContent>
                <w:r w:rsidR="00003234" w:rsidRPr="004A6DAF">
                  <w:rPr>
                    <w:rFonts w:ascii="Corbel Light" w:hAnsi="Corbel Light"/>
                    <w:color w:val="F2F2F2" w:themeColor="background1" w:themeShade="F2"/>
                  </w:rPr>
                  <w:t>.</w:t>
                </w:r>
              </w:sdtContent>
            </w:sdt>
          </w:p>
        </w:tc>
      </w:tr>
      <w:tr w:rsidR="00003234" w:rsidRPr="004A6DAF" w14:paraId="79F05F84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CD607A7" w14:textId="74234C56" w:rsidR="00003234" w:rsidRPr="004A6DAF" w:rsidRDefault="00003234" w:rsidP="00D077E9">
            <w:pPr>
              <w:rPr>
                <w:rStyle w:val="SubtitleChar"/>
                <w:rFonts w:ascii="Corbel Light" w:hAnsi="Corbel Light"/>
                <w:b w:val="0"/>
                <w:sz w:val="28"/>
                <w:szCs w:val="28"/>
              </w:rPr>
            </w:pPr>
          </w:p>
        </w:tc>
      </w:tr>
    </w:tbl>
    <w:p w14:paraId="5285EB49" w14:textId="759CB544" w:rsidR="00D077E9" w:rsidRPr="004A6DAF" w:rsidRDefault="008C50E5">
      <w:pPr>
        <w:spacing w:after="200"/>
        <w:rPr>
          <w:rFonts w:ascii="Corbel Light" w:hAnsi="Corbel Light"/>
        </w:rPr>
      </w:pPr>
      <w:r w:rsidRPr="004A6DAF">
        <w:rPr>
          <w:rFonts w:ascii="Corbel Light" w:hAnsi="Corbel Light"/>
          <w:noProof/>
          <w:lang w:val="es-ES" w:eastAsia="es-ES"/>
        </w:rPr>
        <w:drawing>
          <wp:anchor distT="0" distB="0" distL="114300" distR="114300" simplePos="0" relativeHeight="251664384" behindDoc="0" locked="0" layoutInCell="1" allowOverlap="1" wp14:anchorId="027C988D" wp14:editId="7514494E">
            <wp:simplePos x="0" y="0"/>
            <wp:positionH relativeFrom="margin">
              <wp:posOffset>2919047</wp:posOffset>
            </wp:positionH>
            <wp:positionV relativeFrom="paragraph">
              <wp:posOffset>7178187</wp:posOffset>
            </wp:positionV>
            <wp:extent cx="3945988" cy="1019175"/>
            <wp:effectExtent l="0" t="0" r="0" b="0"/>
            <wp:wrapNone/>
            <wp:docPr id="13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9518BCE5-873B-4A70-B100-7BB928BFD3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9518BCE5-873B-4A70-B100-7BB928BFD3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5" r="3975"/>
                    <a:stretch/>
                  </pic:blipFill>
                  <pic:spPr>
                    <a:xfrm>
                      <a:off x="0" y="0"/>
                      <a:ext cx="3946233" cy="1019238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8563376" h="2175160">
                          <a:moveTo>
                            <a:pt x="0" y="0"/>
                          </a:moveTo>
                          <a:lnTo>
                            <a:pt x="8563376" y="0"/>
                          </a:lnTo>
                          <a:lnTo>
                            <a:pt x="7555992" y="2175160"/>
                          </a:lnTo>
                          <a:lnTo>
                            <a:pt x="0" y="2175160"/>
                          </a:lnTo>
                          <a:close/>
                        </a:path>
                      </a:pathLst>
                    </a:cu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0132" w:rsidRPr="004A6DAF">
        <w:rPr>
          <w:rFonts w:ascii="Corbel Light" w:hAnsi="Corbel Light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7D440B0" wp14:editId="0755273C">
                <wp:simplePos x="0" y="0"/>
                <wp:positionH relativeFrom="page">
                  <wp:align>right</wp:align>
                </wp:positionH>
                <wp:positionV relativeFrom="page">
                  <wp:posOffset>4951829</wp:posOffset>
                </wp:positionV>
                <wp:extent cx="7787640" cy="5085422"/>
                <wp:effectExtent l="0" t="0" r="3810" b="127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7640" cy="5085422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BCCF10" id="Rectangle 2" o:spid="_x0000_s1026" alt="colored rectangle" style="position:absolute;margin-left:562pt;margin-top:389.9pt;width:613.2pt;height:400.45pt;z-index:-2516572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rGVoAIAAKAFAAAOAAAAZHJzL2Uyb0RvYy54bWysVMFu2zAMvQ/YPwi6r3aMpOmCOkXQosOA&#10;oi3aDj0rshQbkEWNUuJkXz9KdtyuLXYYloMjiuQj+UTy/GLfGrZT6BuwJZ+c5JwpK6Fq7KbkP56u&#10;v5xx5oOwlTBgVckPyvOL5edP551bqAJqMJVCRiDWLzpX8joEt8gyL2vVCn8CTllSasBWBBJxk1Uo&#10;OkJvTVbk+WnWAVYOQSrv6faqV/JlwtdayXCntVeBmZJTbiF9MX3X8Zstz8Vig8LVjRzSEP+QRSsa&#10;S0FHqCsRBNti8w6qbSSCBx1OJLQZaN1IlWqgaib5m2oea+FUqoXI8W6kyf8/WHm7u0fWVCUvOLOi&#10;pSd6INKE3RjF6KpSXhJdEgygqhgedZG4zvkF+T+6exwkT8fIwl5jG/+pPrZPZB9GstU+MEmX8/nZ&#10;/HRKbyJJN8vPZtOiiKjZi7tDH74paFk8lDwGTySL3Y0PvenRJEbzYJrqujEmCbhZXxpkOxFfPi/y&#10;0/TYhP6HmbHR2EJ06xHjTRZL64tJp3AwKtoZ+6A0sUXpFymT1KdqjCOkVDZMelUtKtWHn+X0G2ob&#10;PVKlCTAia4o/Yg8AcQbeY/dZDvbRVaU2H53zvyXWO48eKTLYMDq3jQX8CMBQVUPk3v5IUk9NZGkN&#10;1YF6CaEfMu/kdUPvdiN8uBdIU0VvTZsi3NFHG+hKDsOJsxrw10f30Z6anbScdTSlJfc/twIVZ+a7&#10;pTH4OpnGFgpJmM7mBQn4WrN+rbHb9hKoHSa0k5xMx2gfzPGoEdpnWiirGJVUwkqKTe0f8Chchn57&#10;0EqSarVKZjTKToQb++hkBI+sxr582j8LdEPzBur7WzhOtFi86eHeNnpaWG0D6CY1+AuvA9+0BlLj&#10;DCsr7pnXcrJ6WazL3wAAAP//AwBQSwMEFAAGAAgAAAAhAGv+h1beAAAACgEAAA8AAABkcnMvZG93&#10;bnJldi54bWxMj8tOwzAQRfdI/IM1SOyoTQRNk8apCBLskKB00aUbT5OIeBzZzoO/x13R3Yzu6M45&#10;xW4xPZvQ+c6ShMeVAIZUW91RI+Hw/fawAeaDIq16SyjhFz3sytubQuXazvSF0z40LJaQz5WENoQh&#10;59zXLRrlV3ZAitnZOqNCXF3DtVNzLDc9T4RYc6M6ih9aNeBri/XPfjQS5uPBTB+UiQpd1r1/jpU4&#10;LpWU93fLyxZYwCX8H8MFP6JDGZlOdiTtWS8higQJaZpFgUucJOsnYKc4PW9ECrws+LVC+QcAAP//&#10;AwBQSwECLQAUAAYACAAAACEAtoM4kv4AAADhAQAAEwAAAAAAAAAAAAAAAAAAAAAAW0NvbnRlbnRf&#10;VHlwZXNdLnhtbFBLAQItABQABgAIAAAAIQA4/SH/1gAAAJQBAAALAAAAAAAAAAAAAAAAAC8BAABf&#10;cmVscy8ucmVsc1BLAQItABQABgAIAAAAIQBOsrGVoAIAAKAFAAAOAAAAAAAAAAAAAAAAAC4CAABk&#10;cnMvZTJvRG9jLnhtbFBLAQItABQABgAIAAAAIQBr/odW3gAAAAoBAAAPAAAAAAAAAAAAAAAAAPoE&#10;AABkcnMvZG93bnJldi54bWxQSwUGAAAAAAQABADzAAAABQYAAAAA&#10;" fillcolor="#002060" stroked="f" strokeweight="2pt">
                <w10:wrap anchorx="page" anchory="page"/>
              </v:rect>
            </w:pict>
          </mc:Fallback>
        </mc:AlternateContent>
      </w:r>
      <w:r w:rsidR="00426E8B" w:rsidRPr="004A6DAF">
        <w:rPr>
          <w:rFonts w:ascii="Corbel Light" w:hAnsi="Corbel Light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76000" behindDoc="1" locked="0" layoutInCell="1" allowOverlap="1" wp14:anchorId="6F90A976" wp14:editId="3D0D1461">
                <wp:simplePos x="0" y="0"/>
                <wp:positionH relativeFrom="column">
                  <wp:posOffset>-213995</wp:posOffset>
                </wp:positionH>
                <wp:positionV relativeFrom="page">
                  <wp:posOffset>2725420</wp:posOffset>
                </wp:positionV>
                <wp:extent cx="3938905" cy="4529455"/>
                <wp:effectExtent l="0" t="0" r="4445" b="4445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452945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8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F90730" id="Rectangle 3" o:spid="_x0000_s1026" alt="white rectangle for text on cover" style="position:absolute;margin-left:-16.85pt;margin-top:214.6pt;width:310.15pt;height:356.65pt;z-index:-25154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833uQIAANEFAAAOAAAAZHJzL2Uyb0RvYy54bWysVMFu2zAMvQ/YPwi6r07SZEuCOkXQIsOA&#10;oi3aDj0rshwbkEVNUuJkXz9Sst2uK3YY5oMsieQj+UTy4vLYaHZQztdgcj4+G3GmjISiNrucf3/a&#10;fJpz5oMwhdBgVM5PyvPL1ccPF61dqglUoAvlGIIYv2xtzqsQ7DLLvKxUI/wZWGVQWIJrRMCj22WF&#10;Ey2iNzqbjEafsxZcYR1I5T3eXichX0X8slQy3JWlV4HpnGNsIa4urltas9WFWO6csFUtuzDEP0TR&#10;iNqg0wHqWgTB9q7+A6qppQMPZTiT0GRQlrVUMQfMZjx6k81jJayKuSA53g40+f8HK28P947VRc7P&#10;OTOiwSd6QNKE2WnF8KpQXiJdbVUHxdwgwQdhQR0DA8Mk4PsTka31S8R7tPeuO3ncEivH0jX0x3zZ&#10;MZJ/GsgnFImX54vz+WI040yibDqbLKazGaFmL+bW+fBVQcNok3MKJ5IuDjc+JNVehbx50HWxqbWO&#10;B7fbXmnHDgIrYRO/ZKttJdLtfDEfTTuXPqlH97/haENoBgg3uaSbjHJP2cZdOGlFeto8qBLpxfwm&#10;0V0sbDUEIqRUJoyTqBKFSpHMRvj1kVArkEWMJQIScon+B+wOoNdMID12irLTJ1MV+2IwHv0tsGQ8&#10;WETPYMJg3NQG3HsAGrPqPCf9nqREDbG0heKExecgdaW3clPjw94IH+6FwzbEhsXSCne4lBranFOl&#10;0Y6zCtzP9+5JH7sDpZy12NY59z/2winO9DeDfbMYT6c0B+JhOvsywYN7Ldm+lph9cwVYL2McYlbG&#10;LekH3W9LB80zTqA1eUWRMBJ951wG1x+uQho32DJSrddRDXvfinBjHq0kcGKVCvfp+Cyc7aqb2usW&#10;+hEglm+KPOmSpYH1PkBZxw544bXjG+dGLJxuxtFgen2OWi+TePULAAD//wMAUEsDBBQABgAIAAAA&#10;IQDTX9el4AAAAAwBAAAPAAAAZHJzL2Rvd25yZXYueG1sTI/BTsMwDIbvSLxDZCRuW7p2K6M0nRCC&#10;45hYOcAta0JTrXGiJNvK22NOcLT8/b8/15vJjuysQxwcCljMM2AaO6cG7AW8ty+zNbCYJCo5OtQC&#10;vnWETXN9VctKuQu+6fM+9YxKMFZSgEnJV5zHzmgr49x5jbT7csHKRGPouQryQuV25HmWldzKAemC&#10;kV4/Gd0d9ydLGqH1W/7RmtedL0I8mgw/t89C3N5Mjw/Akp7SHwy/+pSBhpwO7oQqslHArCjuCBWw&#10;zO9zYESs1mUJ7EDoYpmvgDc1//9E8wMAAP//AwBQSwECLQAUAAYACAAAACEAtoM4kv4AAADhAQAA&#10;EwAAAAAAAAAAAAAAAAAAAAAAW0NvbnRlbnRfVHlwZXNdLnhtbFBLAQItABQABgAIAAAAIQA4/SH/&#10;1gAAAJQBAAALAAAAAAAAAAAAAAAAAC8BAABfcmVscy8ucmVsc1BLAQItABQABgAIAAAAIQBo3833&#10;uQIAANEFAAAOAAAAAAAAAAAAAAAAAC4CAABkcnMvZTJvRG9jLnhtbFBLAQItABQABgAIAAAAIQDT&#10;X9el4AAAAAwBAAAPAAAAAAAAAAAAAAAAABMFAABkcnMvZG93bnJldi54bWxQSwUGAAAAAAQABADz&#10;AAAAIAYAAAAA&#10;" stroked="f" strokeweight="2pt">
                <v:fill opacity="58853f"/>
                <w10:wrap anchory="page"/>
              </v:rect>
            </w:pict>
          </mc:Fallback>
        </mc:AlternateContent>
      </w:r>
      <w:r w:rsidR="00D077E9" w:rsidRPr="004A6DAF">
        <w:rPr>
          <w:rFonts w:ascii="Corbel Light" w:hAnsi="Corbel Light"/>
        </w:rPr>
        <w:br w:type="page"/>
      </w:r>
    </w:p>
    <w:p w14:paraId="065DD0BF" w14:textId="01776216" w:rsidR="009A1DD6" w:rsidRPr="004A6DAF" w:rsidRDefault="001B4C8B" w:rsidP="00D077E9">
      <w:pPr>
        <w:pStyle w:val="Heading1"/>
        <w:rPr>
          <w:rFonts w:ascii="Corbel Light" w:hAnsi="Corbel Light"/>
          <w:lang w:val="es-PE"/>
        </w:rPr>
      </w:pPr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802624" behindDoc="1" locked="0" layoutInCell="1" allowOverlap="1" wp14:anchorId="19658FB9" wp14:editId="5A1CE414">
            <wp:simplePos x="0" y="0"/>
            <wp:positionH relativeFrom="margin">
              <wp:posOffset>-784683</wp:posOffset>
            </wp:positionH>
            <wp:positionV relativeFrom="paragraph">
              <wp:posOffset>-645066</wp:posOffset>
            </wp:positionV>
            <wp:extent cx="7875270" cy="3749774"/>
            <wp:effectExtent l="0" t="0" r="0" b="3175"/>
            <wp:wrapNone/>
            <wp:docPr id="32" name="Imagen 32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3037" cy="375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1DD6" w:rsidRPr="004A6DAF">
        <w:rPr>
          <w:rFonts w:ascii="Corbel Light" w:hAnsi="Corbel Light"/>
          <w:noProof/>
          <w:lang w:val="es-ES" w:eastAsia="es-ES"/>
        </w:rPr>
        <w:drawing>
          <wp:anchor distT="0" distB="0" distL="114300" distR="114300" simplePos="0" relativeHeight="251668480" behindDoc="0" locked="0" layoutInCell="1" allowOverlap="1" wp14:anchorId="63F101B9" wp14:editId="6BF93E70">
            <wp:simplePos x="0" y="0"/>
            <wp:positionH relativeFrom="page">
              <wp:align>right</wp:align>
            </wp:positionH>
            <wp:positionV relativeFrom="paragraph">
              <wp:posOffset>-405063</wp:posOffset>
            </wp:positionV>
            <wp:extent cx="825154" cy="786809"/>
            <wp:effectExtent l="0" t="0" r="0" b="0"/>
            <wp:wrapNone/>
            <wp:docPr id="1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80FDCAB5-18DD-46B7-B962-B69B8C6959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80FDCAB5-18DD-46B7-B962-B69B8C69592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154" cy="786809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4C8B">
        <w:t xml:space="preserve"> </w:t>
      </w:r>
    </w:p>
    <w:p w14:paraId="0D8101DC" w14:textId="7CFE9501" w:rsidR="009A1DD6" w:rsidRPr="004A6DAF" w:rsidRDefault="009A1DD6" w:rsidP="00D077E9">
      <w:pPr>
        <w:pStyle w:val="Heading1"/>
        <w:rPr>
          <w:rFonts w:ascii="Corbel Light" w:hAnsi="Corbel Light"/>
          <w:lang w:val="es-PE"/>
        </w:rPr>
      </w:pPr>
    </w:p>
    <w:p w14:paraId="15A2E92C" w14:textId="18F9CD4B" w:rsidR="009A1DD6" w:rsidRPr="004A6DAF" w:rsidRDefault="009A1DD6" w:rsidP="00D077E9">
      <w:pPr>
        <w:pStyle w:val="Heading1"/>
        <w:rPr>
          <w:rFonts w:ascii="Corbel Light" w:hAnsi="Corbel Light"/>
          <w:lang w:val="es-PE"/>
        </w:rPr>
      </w:pPr>
    </w:p>
    <w:p w14:paraId="6B94C97B" w14:textId="06AE1129" w:rsidR="009A1DD6" w:rsidRPr="004A6DAF" w:rsidRDefault="009A1DD6" w:rsidP="00D077E9">
      <w:pPr>
        <w:pStyle w:val="Heading1"/>
        <w:rPr>
          <w:rFonts w:ascii="Corbel Light" w:hAnsi="Corbel Light"/>
          <w:lang w:val="es-PE"/>
        </w:rPr>
      </w:pPr>
    </w:p>
    <w:p w14:paraId="76A0424F" w14:textId="77A5F5FF" w:rsidR="00D077E9" w:rsidRPr="004A6DAF" w:rsidRDefault="00983149" w:rsidP="00D077E9">
      <w:pPr>
        <w:pStyle w:val="Heading1"/>
        <w:rPr>
          <w:rFonts w:ascii="Arial Rounded MT Bold" w:hAnsi="Arial Rounded MT Bold"/>
          <w:smallCaps/>
          <w:color w:val="FFFFFF" w:themeColor="background1"/>
          <w:spacing w:val="10"/>
          <w:sz w:val="80"/>
          <w:szCs w:val="80"/>
          <w:lang w:val="es-PE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A6DAF">
        <w:rPr>
          <w:rFonts w:ascii="Arial Rounded MT Bold" w:hAnsi="Arial Rounded MT Bold"/>
          <w:smallCaps/>
          <w:color w:val="FFFFFF" w:themeColor="background1"/>
          <w:spacing w:val="10"/>
          <w:sz w:val="80"/>
          <w:szCs w:val="80"/>
          <w:lang w:val="es-PE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Perfil Conductual</w:t>
      </w:r>
    </w:p>
    <w:p w14:paraId="37F991E2" w14:textId="76276A5F" w:rsidR="009A1DD6" w:rsidRPr="004A6DAF" w:rsidRDefault="009A1DD6" w:rsidP="00DF027C">
      <w:pPr>
        <w:rPr>
          <w:rFonts w:ascii="Corbel Light" w:hAnsi="Corbel Light"/>
          <w:lang w:val="es-PE"/>
        </w:rPr>
      </w:pPr>
    </w:p>
    <w:p w14:paraId="4BFA273B" w14:textId="26C6802A" w:rsidR="009A1DD6" w:rsidRPr="004A6DAF" w:rsidRDefault="009A1DD6" w:rsidP="00DF027C">
      <w:pPr>
        <w:rPr>
          <w:rFonts w:ascii="Corbel Light" w:hAnsi="Corbel Light"/>
          <w:lang w:val="es-PE"/>
        </w:rPr>
      </w:pPr>
      <w:r w:rsidRPr="004A6DAF">
        <w:rPr>
          <w:rFonts w:ascii="Corbel Light" w:hAnsi="Corbel Light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6883F10C" wp14:editId="566A09A2">
                <wp:simplePos x="0" y="0"/>
                <wp:positionH relativeFrom="margin">
                  <wp:posOffset>-71755</wp:posOffset>
                </wp:positionH>
                <wp:positionV relativeFrom="paragraph">
                  <wp:posOffset>162256</wp:posOffset>
                </wp:positionV>
                <wp:extent cx="6540500" cy="1052624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0500" cy="105262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39047F" id="Rectangle 16" o:spid="_x0000_s1026" style="position:absolute;margin-left:-5.65pt;margin-top:12.8pt;width:515pt;height:82.9pt;z-index:-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h4JnwIAAKsFAAAOAAAAZHJzL2Uyb0RvYy54bWysVE1v2zAMvQ/YfxB0X+0ESbYGcYogRYcB&#10;XVu0HXpWZCk2IImapMTJfv0oyXE/Vuww7GKLFPlIPpFcXBy0InvhfAumoqOzkhJhONSt2Vb0x+PV&#10;py+U+MBMzRQYUdGj8PRi+fHDorNzMYYGVC0cQRDj552taBOCnReF543QzJ+BFQYvJTjNAopuW9SO&#10;dYiuVTEuy1nRgautAy68R+1lvqTLhC+l4OFWSi8CURXF3EL6uvTdxG+xXLD51jHbtLxPg/1DFpq1&#10;BoMOUJcsMLJz7R9QuuUOPMhwxkEXIGXLRaoBqxmVb6p5aJgVqRYkx9uBJv//YPnN/s6Rtsa3m1Fi&#10;mMY3ukfWmNkqQVCHBHXWz9Huwd65XvJ4jNUepNPxj3WQQyL1OJAqDoFwVM6mk3JaIvcc70bldDwb&#10;TyJq8exunQ9fBWgSDxV1GD+RyfbXPmTTk0mM5kG19VWrVBJip4i1cmTP8I0321FyVTv9HeqsO8fw&#10;6aUxZGqsaJ4SeIWkTMQzEJFz0KgpYvW53nQKRyWinTL3QiJxWOE4RRyQc1DGuTAhJ+MbVousjqm8&#10;n0sCjMgS4w/YPcDrIk/YOcvePrqK1PGDc/m3xLLz4JEigwmDs24NuPcAFFbVR872J5IyNZGlDdRH&#10;bCsHed685VctPu018+GOORwwbAdcGuEWP1JBV1HoT5Q04H69p4/22Pd4S0mHA1tR/3PHnKBEfTM4&#10;EeejySROeBIm089jFNzLm83LG7PTa8B+GeF6sjwdo31Qp6N0oJ9wt6xiVLxihmPsivLgTsI65EWC&#10;24mL1SqZ4VRbFq7Ng+URPLIaW/fx8MSc7fs74GjcwGm42fxNm2fb6GlgtQsg2zQDz7z2fONGSE3c&#10;b6+4cl7Kyep5xy5/AwAA//8DAFBLAwQUAAYACAAAACEAMFJ7iuEAAAALAQAADwAAAGRycy9kb3du&#10;cmV2LnhtbEyPy07DMBBF90j8gzVIbKrWcemLEKcCpG5gA6Vi7cZDHBGPg+00ga/HXcFuRnN059xi&#10;O9qWndCHxpEEMcuAIVVON1RLOLztphtgISrSqnWEEr4xwLa8vChUrt1Ar3jax5qlEAq5kmBi7HLO&#10;Q2XQqjBzHVK6fThvVUyrr7n2akjhtuXzLFtxqxpKH4zq8NFg9bnvrQRU+kX3i+XT5Odr5xvzPj4P&#10;kwcpr6/G+ztgEcf4B8NZP6lDmZyOricdWCthKsRNQiXMlytgZyATmzWwY5puxQJ4WfD/HcpfAAAA&#10;//8DAFBLAQItABQABgAIAAAAIQC2gziS/gAAAOEBAAATAAAAAAAAAAAAAAAAAAAAAABbQ29udGVu&#10;dF9UeXBlc10ueG1sUEsBAi0AFAAGAAgAAAAhADj9If/WAAAAlAEAAAsAAAAAAAAAAAAAAAAALwEA&#10;AF9yZWxzLy5yZWxzUEsBAi0AFAAGAAgAAAAhAJMGHgmfAgAAqwUAAA4AAAAAAAAAAAAAAAAALgIA&#10;AGRycy9lMm9Eb2MueG1sUEsBAi0AFAAGAAgAAAAhADBSe4rhAAAACwEAAA8AAAAAAAAAAAAAAAAA&#10;+QQAAGRycy9kb3ducmV2LnhtbFBLBQYAAAAABAAEAPMAAAAHBgAAAAA=&#10;" fillcolor="#f2f2f2 [3052]" stroked="f" strokeweight="2pt">
                <w10:wrap anchorx="margin"/>
              </v:rect>
            </w:pict>
          </mc:Fallback>
        </mc:AlternateContent>
      </w:r>
    </w:p>
    <w:p w14:paraId="247F19E6" w14:textId="31D3A425" w:rsidR="0087605E" w:rsidRPr="004609DE" w:rsidRDefault="004609DE" w:rsidP="00DF027C">
      <w:pPr>
        <w:rPr>
          <w:rFonts w:ascii="Corbel Light" w:hAnsi="Corbel Light"/>
          <w:sz w:val="48"/>
          <w:szCs w:val="56"/>
          <w:lang w:val="es-PE"/>
        </w:rPr>
      </w:pPr>
      <w:r w:rsidRPr="004609DE">
        <w:rPr>
          <w:rFonts w:ascii="Corbel Light" w:hAnsi="Corbel Light"/>
          <w:sz w:val="48"/>
          <w:szCs w:val="56"/>
          <w:lang w:val="es-PE"/>
        </w:rPr>
        <w:t>+++=</w:t>
      </w:r>
      <w:r w:rsidR="00F8588F">
        <w:rPr>
          <w:rFonts w:ascii="Corbel Light" w:hAnsi="Corbel Light"/>
          <w:sz w:val="48"/>
          <w:szCs w:val="56"/>
          <w:lang w:val="es-PE"/>
        </w:rPr>
        <w:t>report.</w:t>
      </w:r>
      <w:r w:rsidRPr="004609DE">
        <w:rPr>
          <w:rFonts w:ascii="Corbel Light" w:hAnsi="Corbel Light"/>
          <w:sz w:val="48"/>
          <w:szCs w:val="56"/>
          <w:lang w:val="es-PE"/>
        </w:rPr>
        <w:t>donatelloPattern</w:t>
      </w:r>
      <w:r w:rsidR="00C5140D" w:rsidRPr="004609DE">
        <w:rPr>
          <w:rFonts w:ascii="Corbel Light" w:hAnsi="Corbel Light"/>
          <w:sz w:val="48"/>
          <w:szCs w:val="56"/>
          <w:lang w:val="es-PE"/>
        </w:rPr>
        <w:t>+++</w:t>
      </w:r>
    </w:p>
    <w:p w14:paraId="0241401E" w14:textId="072AA944" w:rsidR="009A1DD6" w:rsidRPr="00005AF7" w:rsidRDefault="000224FC" w:rsidP="00771B6D">
      <w:pPr>
        <w:jc w:val="both"/>
        <w:rPr>
          <w:rFonts w:ascii="Corbel Light" w:hAnsi="Corbel Light"/>
          <w:b w:val="0"/>
          <w:bCs/>
          <w:lang w:val="es-PE"/>
        </w:rPr>
      </w:pPr>
      <w:r>
        <w:rPr>
          <w:rFonts w:ascii="Corbel Light" w:hAnsi="Corbel Light"/>
          <w:b w:val="0"/>
          <w:bCs/>
          <w:lang w:val="es-PE"/>
        </w:rPr>
        <w:t>+++=report.</w:t>
      </w:r>
      <w:r w:rsidRPr="000224FC">
        <w:t xml:space="preserve"> </w:t>
      </w:r>
      <w:r w:rsidRPr="000224FC">
        <w:rPr>
          <w:rFonts w:ascii="Corbel Light" w:hAnsi="Corbel Light"/>
          <w:b w:val="0"/>
          <w:bCs/>
          <w:lang w:val="es-PE"/>
        </w:rPr>
        <w:t>don</w:t>
      </w:r>
      <w:r>
        <w:rPr>
          <w:rFonts w:ascii="Corbel Light" w:hAnsi="Corbel Light"/>
          <w:b w:val="0"/>
          <w:bCs/>
          <w:lang w:val="es-PE"/>
        </w:rPr>
        <w:t>a</w:t>
      </w:r>
      <w:r w:rsidRPr="000224FC">
        <w:rPr>
          <w:rFonts w:ascii="Corbel Light" w:hAnsi="Corbel Light"/>
          <w:b w:val="0"/>
          <w:bCs/>
          <w:lang w:val="es-PE"/>
        </w:rPr>
        <w:t>telloResume</w:t>
      </w:r>
      <w:r>
        <w:rPr>
          <w:rFonts w:ascii="Corbel Light" w:hAnsi="Corbel Light"/>
          <w:b w:val="0"/>
          <w:bCs/>
          <w:lang w:val="es-PE"/>
        </w:rPr>
        <w:t>+++</w:t>
      </w:r>
      <w:r w:rsidR="009A1DD6" w:rsidRPr="00005AF7">
        <w:rPr>
          <w:rFonts w:ascii="Corbel Light" w:hAnsi="Corbel Light"/>
          <w:b w:val="0"/>
          <w:bCs/>
          <w:lang w:val="es-PE"/>
        </w:rPr>
        <w:t xml:space="preserve"> </w:t>
      </w:r>
    </w:p>
    <w:p w14:paraId="046E4E12" w14:textId="45DB91FD" w:rsidR="00034580" w:rsidRPr="004A6DAF" w:rsidRDefault="00034580" w:rsidP="00771B6D">
      <w:pPr>
        <w:jc w:val="both"/>
        <w:rPr>
          <w:rFonts w:ascii="Corbel Light" w:hAnsi="Corbel Light"/>
          <w:lang w:val="es-PE"/>
        </w:rPr>
      </w:pPr>
    </w:p>
    <w:p w14:paraId="3FC6EC33" w14:textId="7FC18B8F" w:rsidR="00034580" w:rsidRDefault="000224FC" w:rsidP="00771B6D">
      <w:pPr>
        <w:spacing w:after="120"/>
        <w:jc w:val="both"/>
        <w:rPr>
          <w:rFonts w:ascii="Corbel Light" w:hAnsi="Corbel Light"/>
          <w:b w:val="0"/>
          <w:bCs/>
          <w:color w:val="3B3838" w:themeColor="background2" w:themeShade="40"/>
          <w:sz w:val="24"/>
          <w:szCs w:val="24"/>
          <w:lang w:val="es-PE"/>
        </w:rPr>
      </w:pPr>
      <w:r>
        <w:rPr>
          <w:rFonts w:ascii="Corbel Light" w:hAnsi="Corbel Light"/>
          <w:b w:val="0"/>
          <w:bCs/>
          <w:color w:val="3B3838" w:themeColor="background2" w:themeShade="40"/>
          <w:sz w:val="24"/>
          <w:szCs w:val="24"/>
          <w:lang w:val="es-PE"/>
        </w:rPr>
        <w:t>+++=report.donatelloParagraphOne+++</w:t>
      </w:r>
      <w:r w:rsidR="001B4C8B">
        <w:rPr>
          <w:rFonts w:ascii="Corbel Light" w:hAnsi="Corbel Light"/>
          <w:b w:val="0"/>
          <w:bCs/>
          <w:iCs/>
          <w:color w:val="3B3838" w:themeColor="background2" w:themeShade="40"/>
          <w:sz w:val="24"/>
          <w:szCs w:val="24"/>
          <w:lang w:val="es-PE"/>
        </w:rPr>
        <w:t xml:space="preserve"> </w:t>
      </w:r>
    </w:p>
    <w:p w14:paraId="5A2477F3" w14:textId="30CC9CDF" w:rsidR="00034580" w:rsidRDefault="000224FC" w:rsidP="00771B6D">
      <w:pPr>
        <w:spacing w:after="120"/>
        <w:jc w:val="both"/>
        <w:rPr>
          <w:rFonts w:ascii="Corbel Light" w:hAnsi="Corbel Light"/>
          <w:b w:val="0"/>
          <w:bCs/>
          <w:color w:val="3B3838" w:themeColor="background2" w:themeShade="40"/>
          <w:sz w:val="24"/>
          <w:szCs w:val="24"/>
          <w:lang w:val="es-PE"/>
        </w:rPr>
      </w:pPr>
      <w:r>
        <w:rPr>
          <w:rFonts w:ascii="Corbel Light" w:hAnsi="Corbel Light"/>
          <w:b w:val="0"/>
          <w:bCs/>
          <w:color w:val="3B3838" w:themeColor="background2" w:themeShade="40"/>
          <w:sz w:val="24"/>
          <w:szCs w:val="24"/>
          <w:lang w:val="es-PE"/>
        </w:rPr>
        <w:t>+++=report.donatelloParagraphTwo+++</w:t>
      </w:r>
      <w:r w:rsidR="00034580" w:rsidRPr="004A6DAF">
        <w:rPr>
          <w:rFonts w:ascii="Corbel Light" w:hAnsi="Corbel Light"/>
          <w:b w:val="0"/>
          <w:bCs/>
          <w:color w:val="3B3838" w:themeColor="background2" w:themeShade="40"/>
          <w:sz w:val="24"/>
          <w:szCs w:val="24"/>
          <w:lang w:val="es-PE"/>
        </w:rPr>
        <w:t xml:space="preserve"> </w:t>
      </w:r>
    </w:p>
    <w:p w14:paraId="0D1CB1C6" w14:textId="77777777" w:rsidR="001D0BB2" w:rsidRPr="004A6DAF" w:rsidRDefault="001D0BB2" w:rsidP="00771B6D">
      <w:pPr>
        <w:spacing w:after="120"/>
        <w:jc w:val="both"/>
        <w:rPr>
          <w:rFonts w:ascii="Corbel Light" w:hAnsi="Corbel Light"/>
          <w:b w:val="0"/>
          <w:bCs/>
          <w:color w:val="3B3838" w:themeColor="background2" w:themeShade="40"/>
          <w:sz w:val="24"/>
          <w:szCs w:val="24"/>
          <w:lang w:val="es-PE"/>
        </w:rPr>
      </w:pPr>
    </w:p>
    <w:p w14:paraId="65965068" w14:textId="52978A8F" w:rsidR="001B4C8B" w:rsidRDefault="001B4C8B" w:rsidP="001D0BB2">
      <w:pPr>
        <w:spacing w:after="120"/>
        <w:jc w:val="both"/>
        <w:rPr>
          <w:rFonts w:ascii="Corbel Light" w:hAnsi="Corbel Light"/>
          <w:b w:val="0"/>
          <w:bCs/>
          <w:color w:val="3B3838" w:themeColor="background2" w:themeShade="40"/>
          <w:sz w:val="24"/>
          <w:szCs w:val="24"/>
          <w:lang w:val="es-PE"/>
        </w:rPr>
      </w:pPr>
    </w:p>
    <w:p w14:paraId="1AAB758E" w14:textId="77777777" w:rsidR="001B4C8B" w:rsidRDefault="001B4C8B" w:rsidP="001D0BB2">
      <w:pPr>
        <w:spacing w:after="120"/>
        <w:jc w:val="both"/>
        <w:rPr>
          <w:rFonts w:ascii="Corbel Light" w:hAnsi="Corbel Light"/>
          <w:b w:val="0"/>
          <w:bCs/>
          <w:color w:val="3B3838" w:themeColor="background2" w:themeShade="40"/>
          <w:sz w:val="24"/>
          <w:szCs w:val="24"/>
          <w:lang w:val="es-PE"/>
        </w:rPr>
      </w:pPr>
    </w:p>
    <w:p w14:paraId="20764DEE" w14:textId="77413C2F" w:rsidR="001B4C8B" w:rsidRPr="004A6DAF" w:rsidRDefault="001B4C8B" w:rsidP="001D0BB2">
      <w:pPr>
        <w:spacing w:after="120"/>
        <w:jc w:val="both"/>
        <w:rPr>
          <w:rFonts w:ascii="Corbel Light" w:hAnsi="Corbel Light"/>
          <w:b w:val="0"/>
          <w:bCs/>
          <w:sz w:val="32"/>
          <w:szCs w:val="32"/>
          <w:lang w:val="es-PE"/>
        </w:rPr>
      </w:pPr>
    </w:p>
    <w:p w14:paraId="2FDA8E55" w14:textId="77777777" w:rsidR="001D0BB2" w:rsidRDefault="001D0BB2" w:rsidP="00DF027C">
      <w:pPr>
        <w:rPr>
          <w:rFonts w:ascii="Corbel Light" w:hAnsi="Corbel Light"/>
          <w:b w:val="0"/>
          <w:bCs/>
          <w:sz w:val="32"/>
          <w:szCs w:val="32"/>
          <w:lang w:val="es-PE"/>
        </w:rPr>
      </w:pPr>
    </w:p>
    <w:p w14:paraId="1D7F663F" w14:textId="3EC987C0" w:rsidR="00E37334" w:rsidRPr="004A6DAF" w:rsidRDefault="008C50E5" w:rsidP="001B4C8B">
      <w:pPr>
        <w:rPr>
          <w:rFonts w:ascii="Corbel Light" w:hAnsi="Corbel Light"/>
          <w:b w:val="0"/>
          <w:bCs/>
          <w:lang w:val="es-PE"/>
        </w:rPr>
      </w:pPr>
      <w:r w:rsidRPr="004A6DAF">
        <w:rPr>
          <w:rFonts w:ascii="Corbel Light" w:hAnsi="Corbel Light"/>
          <w:noProof/>
          <w:color w:val="3B3838" w:themeColor="background2" w:themeShade="40"/>
          <w:sz w:val="24"/>
          <w:szCs w:val="20"/>
          <w:lang w:val="es-ES" w:eastAsia="es-ES"/>
        </w:rPr>
        <w:drawing>
          <wp:anchor distT="0" distB="0" distL="114300" distR="114300" simplePos="0" relativeHeight="251764736" behindDoc="1" locked="0" layoutInCell="1" allowOverlap="1" wp14:anchorId="5EB909A2" wp14:editId="283F57C0">
            <wp:simplePos x="0" y="0"/>
            <wp:positionH relativeFrom="margin">
              <wp:posOffset>5373859</wp:posOffset>
            </wp:positionH>
            <wp:positionV relativeFrom="bottomMargin">
              <wp:align>top</wp:align>
            </wp:positionV>
            <wp:extent cx="1393190" cy="346710"/>
            <wp:effectExtent l="0" t="0" r="0" b="0"/>
            <wp:wrapTight wrapText="bothSides">
              <wp:wrapPolygon edited="0">
                <wp:start x="1772" y="0"/>
                <wp:lineTo x="0" y="4747"/>
                <wp:lineTo x="0" y="15429"/>
                <wp:lineTo x="295" y="20176"/>
                <wp:lineTo x="3249" y="20176"/>
                <wp:lineTo x="20084" y="11868"/>
                <wp:lineTo x="20084" y="5934"/>
                <wp:lineTo x="3544" y="0"/>
                <wp:lineTo x="1772" y="0"/>
              </wp:wrapPolygon>
            </wp:wrapTight>
            <wp:docPr id="192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9518BCE5-873B-4A70-B100-7BB928BFD3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9518BCE5-873B-4A70-B100-7BB928BFD3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5" r="3975"/>
                    <a:stretch/>
                  </pic:blipFill>
                  <pic:spPr>
                    <a:xfrm>
                      <a:off x="0" y="0"/>
                      <a:ext cx="1393190" cy="34671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8563376" h="2175160">
                          <a:moveTo>
                            <a:pt x="0" y="0"/>
                          </a:moveTo>
                          <a:lnTo>
                            <a:pt x="8563376" y="0"/>
                          </a:lnTo>
                          <a:lnTo>
                            <a:pt x="7555992" y="2175160"/>
                          </a:lnTo>
                          <a:lnTo>
                            <a:pt x="0" y="2175160"/>
                          </a:lnTo>
                          <a:close/>
                        </a:path>
                      </a:pathLst>
                    </a:cu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48E013" w14:textId="5208ECD6" w:rsidR="001B4C8B" w:rsidRDefault="001B4C8B" w:rsidP="00DF027C">
      <w:pPr>
        <w:rPr>
          <w:noProof/>
          <w:lang w:val="es-ES" w:eastAsia="es-ES"/>
        </w:rPr>
      </w:pPr>
      <w:r w:rsidRPr="004A6DAF">
        <w:rPr>
          <w:rFonts w:ascii="Corbel Light" w:hAnsi="Corbel Light"/>
          <w:noProof/>
          <w:lang w:val="es-ES" w:eastAsia="es-ES"/>
        </w:rPr>
        <w:drawing>
          <wp:anchor distT="0" distB="0" distL="114300" distR="114300" simplePos="0" relativeHeight="251697152" behindDoc="0" locked="0" layoutInCell="1" allowOverlap="1" wp14:anchorId="6B94B34D" wp14:editId="41674374">
            <wp:simplePos x="0" y="0"/>
            <wp:positionH relativeFrom="margin">
              <wp:posOffset>5835413</wp:posOffset>
            </wp:positionH>
            <wp:positionV relativeFrom="paragraph">
              <wp:posOffset>33655</wp:posOffset>
            </wp:positionV>
            <wp:extent cx="825154" cy="786809"/>
            <wp:effectExtent l="0" t="0" r="0" b="0"/>
            <wp:wrapNone/>
            <wp:docPr id="1031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80FDCAB5-18DD-46B7-B962-B69B8C6959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80FDCAB5-18DD-46B7-B962-B69B8C69592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154" cy="786809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649014" behindDoc="1" locked="0" layoutInCell="1" allowOverlap="1" wp14:anchorId="07FA771F" wp14:editId="70782E15">
            <wp:simplePos x="0" y="0"/>
            <wp:positionH relativeFrom="margin">
              <wp:posOffset>-723014</wp:posOffset>
            </wp:positionH>
            <wp:positionV relativeFrom="paragraph">
              <wp:posOffset>-2009184</wp:posOffset>
            </wp:positionV>
            <wp:extent cx="8164978" cy="10207625"/>
            <wp:effectExtent l="0" t="0" r="7620" b="3175"/>
            <wp:wrapNone/>
            <wp:docPr id="46" name="Imagen 46" descr="Ilustración del día mundial de la salud mental Vector Premiu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lustración del día mundial de la salud mental Vector Premium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4978" cy="1020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3CA4BB" w14:textId="24F75FB4" w:rsidR="00E37334" w:rsidRPr="004A6DAF" w:rsidRDefault="001B4C8B" w:rsidP="00250298">
      <w:pPr>
        <w:pStyle w:val="Heading1"/>
        <w:rPr>
          <w:rFonts w:ascii="Arial Rounded MT Bold" w:hAnsi="Arial Rounded MT Bold"/>
          <w:smallCaps/>
          <w:color w:val="FFFFFF" w:themeColor="background1"/>
          <w:spacing w:val="10"/>
          <w:sz w:val="80"/>
          <w:szCs w:val="80"/>
          <w:lang w:val="es-PE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Rounded MT Bold" w:hAnsi="Arial Rounded MT Bold"/>
          <w:smallCaps/>
          <w:color w:val="FFFFFF" w:themeColor="background1"/>
          <w:spacing w:val="10"/>
          <w:sz w:val="80"/>
          <w:szCs w:val="80"/>
          <w:lang w:val="es-PE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Razonamiento Lógico</w:t>
      </w:r>
    </w:p>
    <w:p w14:paraId="73E36F68" w14:textId="51D69BFA" w:rsidR="00250298" w:rsidRPr="004A6DAF" w:rsidRDefault="001B4C8B" w:rsidP="001B4C8B">
      <w:pPr>
        <w:rPr>
          <w:rFonts w:ascii="Corbel Light" w:hAnsi="Corbel Light"/>
          <w:b w:val="0"/>
          <w:bCs/>
          <w:lang w:val="es-PE"/>
        </w:rPr>
      </w:pPr>
      <w:r w:rsidRPr="004A6DAF">
        <w:rPr>
          <w:rFonts w:ascii="Corbel Light" w:hAnsi="Corbel Light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5696" behindDoc="1" locked="0" layoutInCell="1" allowOverlap="1" wp14:anchorId="1378EF0D" wp14:editId="4C4CFBC8">
                <wp:simplePos x="0" y="0"/>
                <wp:positionH relativeFrom="margin">
                  <wp:align>right</wp:align>
                </wp:positionH>
                <wp:positionV relativeFrom="page">
                  <wp:posOffset>1734125</wp:posOffset>
                </wp:positionV>
                <wp:extent cx="6472655" cy="1540042"/>
                <wp:effectExtent l="0" t="0" r="4445" b="3175"/>
                <wp:wrapNone/>
                <wp:docPr id="34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2655" cy="1540042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8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745161" id="Rectangle 3" o:spid="_x0000_s1026" alt="white rectangle for text on cover" style="position:absolute;margin-left:458.45pt;margin-top:136.55pt;width:509.65pt;height:121.25pt;z-index:-251510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L4wuwIAANIFAAAOAAAAZHJzL2Uyb0RvYy54bWysVE1v2zAMvQ/YfxB0X+2kTj+COkXQIsOA&#10;og3aDj0rshwLkCVNUuJkv36kZLtdV+wwLAdFFMlH8pnk1fWhVWQvnJdGl3RyklMiNDeV1NuSfn9e&#10;fbmgxAemK6aMFiU9Ck+vF58/XXV2LqamMaoSjgCI9vPOlrQJwc6zzPNGtMyfGCs0KGvjWhZAdNus&#10;cqwD9FZl0zw/yzrjKusMF97D621S0kXEr2vBw0NdexGIKinkFuLp4rnBM1tcsfnWMdtI3qfB/iGL&#10;lkkNQUeoWxYY2Tn5B1QruTPe1OGEmzYzdS25iDVANZP8XTVPDbMi1gLkeDvS5P8fLL/frx2RVUlP&#10;C0o0a+EbPQJrTG+VIKeUVMJz4KtrZBDEjRr4IiSIQyBGE26gAZDJzvo5AD7ZteslD1ek5VC7Fv+h&#10;YHKI7B9H9hGFw+NZcT49m80o4aCbzIo8L6aImr26W+fDV2FagpeSYjqRdba/8yGZDiYYzRslq5VU&#10;Kgpuu7lRjuwZtMIq/pKvsg1LrxeXF3nRh/TJPIb/DUdpRNMGcVNIfMmw9lRtvIWjEmin9KOogV+o&#10;bxrDxc4WYyKMc6HDJKkaVomUySyH35AJzgJ6xFwiICLXEH/E7gEGywQyYKcse3t0FXEwRuf8b4kl&#10;59EjRjY6jM6t1MZ9BKCgqj5ysh9IStQgSxtTHaH7nElj6S1fSfiwd8yHNXMwhzCx0FrhAY5ama6k&#10;2Gl4o6Qx7udH72gP4wFaSjqY65L6HzvmBCXqm4bBuZwUBS6CKBSz8ykI7q1m81ajd+2NgX6ZwBaz&#10;PF7RPqjhWjvTvsAKWmJUUDHNIXZJeXCDcBPSvoGR4WK5jGYw/JaFO/1kOYIjq9i4z4cX5mzf3The&#10;92bYAWz+rsmTLXpqs9wFU8s4Aa+89nzD4oiN0y853Exv5Wj1uooXvwAAAP//AwBQSwMEFAAGAAgA&#10;AAAhAF1aMhzdAAAACQEAAA8AAABkcnMvZG93bnJldi54bWxMj8FOwzAQRO9I/IO1SNyonUYtEOJU&#10;CMGxIBoO7c2NlzhqvLZstw1/j3uC42hmZ9/Uq8mO7IQhDo4kFDMBDKlzeqBewlf7dvcALCZFWo2O&#10;UMIPRlg111e1qrQ70yeeNqlnuYRipSSYlHzFeewMWhVnziNl79sFq1KWoec6qHMutyOfC7HkVg2U&#10;Pxjl8cVgd9gcbcYIrV/zbWveP3wZ4sEI2q1fpby9mZ6fgCWc0l8YLvj5BprMtHdH0pGNEvKQJGF+&#10;XxbALrYoHktgewmLYrEE3tT8/4LmFwAA//8DAFBLAQItABQABgAIAAAAIQC2gziS/gAAAOEBAAAT&#10;AAAAAAAAAAAAAAAAAAAAAABbQ29udGVudF9UeXBlc10ueG1sUEsBAi0AFAAGAAgAAAAhADj9If/W&#10;AAAAlAEAAAsAAAAAAAAAAAAAAAAALwEAAF9yZWxzLy5yZWxzUEsBAi0AFAAGAAgAAAAhAClcvjC7&#10;AgAA0gUAAA4AAAAAAAAAAAAAAAAALgIAAGRycy9lMm9Eb2MueG1sUEsBAi0AFAAGAAgAAAAhAF1a&#10;MhzdAAAACQEAAA8AAAAAAAAAAAAAAAAAFQUAAGRycy9kb3ducmV2LnhtbFBLBQYAAAAABAAEAPMA&#10;AAAfBgAAAAA=&#10;" stroked="f" strokeweight="2pt">
                <v:fill opacity="58853f"/>
                <w10:wrap anchorx="margin" anchory="page"/>
              </v:rect>
            </w:pict>
          </mc:Fallback>
        </mc:AlternateContent>
      </w:r>
    </w:p>
    <w:p w14:paraId="68F8CB92" w14:textId="5EEA33E5" w:rsidR="00250298" w:rsidRPr="004A6DAF" w:rsidRDefault="001B4C8B" w:rsidP="001B4C8B">
      <w:pPr>
        <w:tabs>
          <w:tab w:val="left" w:pos="8004"/>
        </w:tabs>
        <w:spacing w:after="120"/>
        <w:ind w:left="1843"/>
        <w:rPr>
          <w:rFonts w:ascii="Corbel Light" w:hAnsi="Corbel Light"/>
          <w:b w:val="0"/>
          <w:bCs/>
          <w:sz w:val="24"/>
          <w:szCs w:val="20"/>
          <w:lang w:val="es-PE"/>
        </w:rPr>
      </w:pPr>
      <w:r>
        <w:rPr>
          <w:rFonts w:ascii="Corbel Light" w:hAnsi="Corbel Light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0B2EF19" wp14:editId="59D5B76D">
                <wp:simplePos x="0" y="0"/>
                <wp:positionH relativeFrom="margin">
                  <wp:align>center</wp:align>
                </wp:positionH>
                <wp:positionV relativeFrom="paragraph">
                  <wp:posOffset>24765</wp:posOffset>
                </wp:positionV>
                <wp:extent cx="5677535" cy="1403350"/>
                <wp:effectExtent l="0" t="0" r="0" b="6350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7535" cy="1403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84FEC6" w14:textId="1EC488FF" w:rsidR="001B4C8B" w:rsidRPr="00EA3B5F" w:rsidRDefault="005A3F18" w:rsidP="001B4C8B">
                            <w:pPr>
                              <w:spacing w:after="120"/>
                              <w:jc w:val="both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Corbel Light" w:hAnsi="Corbel Light"/>
                                <w:b w:val="0"/>
                                <w:bCs/>
                                <w:color w:val="3B3838" w:themeColor="background2" w:themeShade="40"/>
                                <w:sz w:val="24"/>
                                <w:szCs w:val="20"/>
                                <w:lang w:val="es-PE"/>
                              </w:rPr>
                              <w:t>+++=report.</w:t>
                            </w:r>
                            <w:r w:rsidRPr="005A3F18">
                              <w:rPr>
                                <w:rFonts w:ascii="Corbel Light" w:hAnsi="Corbel Light"/>
                                <w:b w:val="0"/>
                                <w:bCs/>
                                <w:color w:val="3B3838" w:themeColor="background2" w:themeShade="40"/>
                                <w:sz w:val="24"/>
                                <w:szCs w:val="20"/>
                                <w:lang w:val="es-PE"/>
                              </w:rPr>
                              <w:t>interpretationBap7</w:t>
                            </w:r>
                            <w:r>
                              <w:rPr>
                                <w:rFonts w:ascii="Corbel Light" w:hAnsi="Corbel Light"/>
                                <w:b w:val="0"/>
                                <w:bCs/>
                                <w:color w:val="3B3838" w:themeColor="background2" w:themeShade="40"/>
                                <w:sz w:val="24"/>
                                <w:szCs w:val="20"/>
                                <w:lang w:val="es-PE"/>
                              </w:rPr>
                              <w:t>+++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2EF19" id="Cuadro de texto 44" o:spid="_x0000_s1028" type="#_x0000_t202" style="position:absolute;left:0;text-align:left;margin-left:0;margin-top:1.95pt;width:447.05pt;height:110.5pt;z-index:2518149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bBMhNgIAAGIEAAAOAAAAZHJzL2Uyb0RvYy54bWysVEuP2jAQvlfqf7B8L+ERYBsRVpQVVSW0&#13;&#10;uxJb7dk4NokUe1zbkNBf37FDWLrtqerFjD2T8XwPs7hvVU1OwroKdE5HgyElQnMoKn3I6feXzac7&#13;&#10;SpxnumA1aJHTs3D0fvnxw6IxmRhDCXUhLMEm2mWNyWnpvcmSxPFSKOYGYITGpASrmMetPSSFZQ12&#13;&#10;V3UyHg5nSQO2MBa4cA5PH7okXcb+Ugrun6R0wpM6pzibj6uN6z6syXLBsoNlpqz4ZQz2D1MoVmm8&#13;&#10;9NrqgXlGjrb6o5WquAUH0g84qASkrLiIGBDNaPgOza5kRkQsSI4zV5rc/2vLH0/PllRFTtOUEs0U&#13;&#10;arQ+ssICKQTxovVAMIM0NcZlWL0zWO/bL9Ci3P25w8OAvpVWhV/ERTCPhJ+vJGMrwvFwOpvPp5Mp&#13;&#10;JRxzo3Q4mUyjDMnb58Y6/1WAIiHIqUUVI7nstHUeR8HSviTcpmFT1XVUstakyekstPwtg1/UGj8M&#13;&#10;ILphQ+TbfRuxj3sgeyjOiM9CZxRn+KbCGbbM+Wdm0RkICd3un3CRNeBdcIkoKcH+/Nt5qEfBMEtJ&#13;&#10;g07LqftxZFZQUn/TKOXnUZoGa8ZNOp2PcWNvM/vbjD6qNaCZR/iuDI9hqPd1H0oL6hUfxSrciimm&#13;&#10;Od6dU9+Ha9/5Hx8VF6tVLEIzGua3emd4aB24Cwy/tK/MmosMwQyP0HuSZe/U6Go71ldHD7KKUgWe&#13;&#10;O1Yv9KORo4KXRxdeyu0+Vr39NSx/AQAA//8DAFBLAwQUAAYACAAAACEArNPBkOMAAAALAQAADwAA&#13;&#10;AGRycy9kb3ducmV2LnhtbEyPQUvDQBCF74L/YRnBm900VknSTEqJFEHsobUXb5PsNAlmd2N220Z/&#13;&#10;vetJLw+Gx7z3vnw16V6ceXSdNQjzWQSCTW1VZxqEw9vmLgHhPBlFvTWM8MUOVsX1VU6Zshez4/Pe&#13;&#10;NyKEGJcRQuv9kEnp6pY1uZkd2ATvaEdNPpxjI9VIlxCuexlH0aPU1JnQ0NLAZcv1x/6kEV7KzZZ2&#13;&#10;VayT7758fj2uh8/D+wPi7c30tAyyXoLwPPm/D/hlCPuhCMMqezLKiR4h0HiE+xREMJN0MQdRIcTx&#13;&#10;IgVZ5PI/Q/EDAAD//wMAUEsBAi0AFAAGAAgAAAAhALaDOJL+AAAA4QEAABMAAAAAAAAAAAAAAAAA&#13;&#10;AAAAAFtDb250ZW50X1R5cGVzXS54bWxQSwECLQAUAAYACAAAACEAOP0h/9YAAACUAQAACwAAAAAA&#13;&#10;AAAAAAAAAAAvAQAAX3JlbHMvLnJlbHNQSwECLQAUAAYACAAAACEAvGwTITYCAABiBAAADgAAAAAA&#13;&#10;AAAAAAAAAAAuAgAAZHJzL2Uyb0RvYy54bWxQSwECLQAUAAYACAAAACEArNPBkOMAAAALAQAADwAA&#13;&#10;AAAAAAAAAAAAAACQBAAAZHJzL2Rvd25yZXYueG1sUEsFBgAAAAAEAAQA8wAAAKAFAAAAAA==&#13;&#10;" filled="f" stroked="f" strokeweight=".5pt">
                <v:textbox>
                  <w:txbxContent>
                    <w:p w14:paraId="5A84FEC6" w14:textId="1EC488FF" w:rsidR="001B4C8B" w:rsidRPr="00EA3B5F" w:rsidRDefault="005A3F18" w:rsidP="001B4C8B">
                      <w:pPr>
                        <w:spacing w:after="120"/>
                        <w:jc w:val="both"/>
                        <w:rPr>
                          <w:lang w:val="es-ES"/>
                        </w:rPr>
                      </w:pPr>
                      <w:r>
                        <w:rPr>
                          <w:rFonts w:ascii="Corbel Light" w:hAnsi="Corbel Light"/>
                          <w:b w:val="0"/>
                          <w:bCs/>
                          <w:color w:val="3B3838" w:themeColor="background2" w:themeShade="40"/>
                          <w:sz w:val="24"/>
                          <w:szCs w:val="20"/>
                          <w:lang w:val="es-PE"/>
                        </w:rPr>
                        <w:t>+++=report.</w:t>
                      </w:r>
                      <w:r w:rsidRPr="005A3F18">
                        <w:rPr>
                          <w:rFonts w:ascii="Corbel Light" w:hAnsi="Corbel Light"/>
                          <w:b w:val="0"/>
                          <w:bCs/>
                          <w:color w:val="3B3838" w:themeColor="background2" w:themeShade="40"/>
                          <w:sz w:val="24"/>
                          <w:szCs w:val="20"/>
                          <w:lang w:val="es-PE"/>
                        </w:rPr>
                        <w:t>interpretationBap7</w:t>
                      </w:r>
                      <w:r>
                        <w:rPr>
                          <w:rFonts w:ascii="Corbel Light" w:hAnsi="Corbel Light"/>
                          <w:b w:val="0"/>
                          <w:bCs/>
                          <w:color w:val="3B3838" w:themeColor="background2" w:themeShade="40"/>
                          <w:sz w:val="24"/>
                          <w:szCs w:val="20"/>
                          <w:lang w:val="es-PE"/>
                        </w:rPr>
                        <w:t>+++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orbel Light" w:hAnsi="Corbel Light"/>
          <w:b w:val="0"/>
          <w:bCs/>
          <w:sz w:val="24"/>
          <w:szCs w:val="20"/>
          <w:lang w:val="es-PE"/>
        </w:rPr>
        <w:tab/>
      </w:r>
    </w:p>
    <w:p w14:paraId="582F09F0" w14:textId="0CC1A40B" w:rsidR="001B4C8B" w:rsidRDefault="001B4C8B" w:rsidP="001B4C8B">
      <w:pPr>
        <w:tabs>
          <w:tab w:val="left" w:pos="8004"/>
          <w:tab w:val="left" w:pos="8540"/>
          <w:tab w:val="left" w:pos="9008"/>
        </w:tabs>
        <w:spacing w:after="120"/>
        <w:jc w:val="both"/>
        <w:rPr>
          <w:rFonts w:ascii="Corbel Light" w:hAnsi="Corbel Light"/>
          <w:color w:val="3B3838" w:themeColor="background2" w:themeShade="40"/>
          <w:sz w:val="24"/>
          <w:szCs w:val="20"/>
          <w:lang w:val="es-PE"/>
        </w:rPr>
      </w:pPr>
      <w:r>
        <w:rPr>
          <w:rFonts w:ascii="Corbel Light" w:hAnsi="Corbel Light"/>
          <w:color w:val="3B3838" w:themeColor="background2" w:themeShade="40"/>
          <w:sz w:val="24"/>
          <w:szCs w:val="20"/>
          <w:lang w:val="es-PE"/>
        </w:rPr>
        <w:tab/>
      </w:r>
      <w:r>
        <w:rPr>
          <w:rFonts w:ascii="Corbel Light" w:hAnsi="Corbel Light"/>
          <w:color w:val="3B3838" w:themeColor="background2" w:themeShade="40"/>
          <w:sz w:val="24"/>
          <w:szCs w:val="20"/>
          <w:lang w:val="es-PE"/>
        </w:rPr>
        <w:tab/>
      </w:r>
      <w:r>
        <w:rPr>
          <w:rFonts w:ascii="Corbel Light" w:hAnsi="Corbel Light"/>
          <w:color w:val="3B3838" w:themeColor="background2" w:themeShade="40"/>
          <w:sz w:val="24"/>
          <w:szCs w:val="20"/>
          <w:lang w:val="es-PE"/>
        </w:rPr>
        <w:tab/>
      </w:r>
    </w:p>
    <w:p w14:paraId="5FC06C72" w14:textId="434D0C79" w:rsidR="001B4C8B" w:rsidRPr="004A6DAF" w:rsidRDefault="001B4C8B" w:rsidP="001B4C8B">
      <w:pPr>
        <w:tabs>
          <w:tab w:val="left" w:pos="1657"/>
        </w:tabs>
        <w:spacing w:after="120"/>
        <w:jc w:val="both"/>
        <w:rPr>
          <w:rFonts w:ascii="Corbel Light" w:hAnsi="Corbel Light"/>
          <w:b w:val="0"/>
          <w:bCs/>
          <w:color w:val="3B3838" w:themeColor="background2" w:themeShade="40"/>
          <w:sz w:val="24"/>
          <w:szCs w:val="20"/>
          <w:lang w:val="es-PE"/>
        </w:rPr>
      </w:pPr>
      <w:r>
        <w:rPr>
          <w:rFonts w:ascii="Corbel Light" w:hAnsi="Corbel Light"/>
          <w:b w:val="0"/>
          <w:bCs/>
          <w:color w:val="3B3838" w:themeColor="background2" w:themeShade="40"/>
          <w:sz w:val="24"/>
          <w:szCs w:val="20"/>
          <w:lang w:val="es-PE"/>
        </w:rPr>
        <w:tab/>
      </w:r>
    </w:p>
    <w:p w14:paraId="4ECCFE70" w14:textId="74F84E8C" w:rsidR="00E37334" w:rsidRPr="004A6DAF" w:rsidRDefault="00A40025" w:rsidP="00DF027C">
      <w:pPr>
        <w:rPr>
          <w:rFonts w:ascii="Corbel Light" w:hAnsi="Corbel Light"/>
          <w:b w:val="0"/>
          <w:bCs/>
          <w:lang w:val="es-PE"/>
        </w:rPr>
      </w:pPr>
      <w:r w:rsidRPr="004A6DAF">
        <w:rPr>
          <w:rFonts w:ascii="Corbel Light" w:hAnsi="Corbel Light"/>
          <w:b w:val="0"/>
          <w:bCs/>
          <w:lang w:val="es-PE"/>
        </w:rPr>
        <w:lastRenderedPageBreak/>
        <w:t xml:space="preserve"> </w:t>
      </w:r>
    </w:p>
    <w:p w14:paraId="5258FE7C" w14:textId="168A9E5E" w:rsidR="00F77BF1" w:rsidRPr="004A6DAF" w:rsidRDefault="001B4C8B" w:rsidP="001B4C8B">
      <w:pPr>
        <w:tabs>
          <w:tab w:val="left" w:pos="5684"/>
        </w:tabs>
        <w:rPr>
          <w:rFonts w:ascii="Corbel Light" w:hAnsi="Corbel Light"/>
          <w:b w:val="0"/>
          <w:bCs/>
          <w:lang w:val="es-PE"/>
        </w:rPr>
      </w:pPr>
      <w:r>
        <w:rPr>
          <w:rFonts w:ascii="Corbel Light" w:hAnsi="Corbel Light"/>
          <w:b w:val="0"/>
          <w:bCs/>
          <w:lang w:val="es-PE"/>
        </w:rPr>
        <w:tab/>
      </w:r>
    </w:p>
    <w:p w14:paraId="7C5C0541" w14:textId="755D0ED8" w:rsidR="00F77BF1" w:rsidRPr="004A6DAF" w:rsidRDefault="001B4C8B" w:rsidP="001B4C8B">
      <w:pPr>
        <w:tabs>
          <w:tab w:val="left" w:pos="2554"/>
          <w:tab w:val="right" w:pos="9936"/>
        </w:tabs>
        <w:rPr>
          <w:rFonts w:ascii="Corbel Light" w:hAnsi="Corbel Light"/>
          <w:b w:val="0"/>
          <w:bCs/>
          <w:lang w:val="es-PE"/>
        </w:rPr>
      </w:pPr>
      <w:r>
        <w:rPr>
          <w:rFonts w:ascii="Corbel Light" w:hAnsi="Corbel Light"/>
          <w:b w:val="0"/>
          <w:bCs/>
          <w:lang w:val="es-PE"/>
        </w:rPr>
        <w:tab/>
      </w:r>
      <w:r>
        <w:rPr>
          <w:rFonts w:ascii="Corbel Light" w:hAnsi="Corbel Light"/>
          <w:b w:val="0"/>
          <w:bCs/>
          <w:lang w:val="es-PE"/>
        </w:rPr>
        <w:tab/>
      </w:r>
    </w:p>
    <w:p w14:paraId="1B2FDEBF" w14:textId="39A40AE4" w:rsidR="00F77BF1" w:rsidRPr="004A6DAF" w:rsidRDefault="00F77BF1" w:rsidP="001B4C8B">
      <w:pPr>
        <w:rPr>
          <w:rFonts w:ascii="Corbel Light" w:hAnsi="Corbel Light"/>
          <w:b w:val="0"/>
          <w:bCs/>
          <w:sz w:val="36"/>
          <w:szCs w:val="28"/>
          <w:lang w:val="es-PE"/>
        </w:rPr>
      </w:pPr>
    </w:p>
    <w:p w14:paraId="54B0C589" w14:textId="2FAE91A4" w:rsidR="00F77BF1" w:rsidRDefault="00F77BF1" w:rsidP="001B4C8B">
      <w:pPr>
        <w:pStyle w:val="Heading1"/>
        <w:tabs>
          <w:tab w:val="right" w:pos="9936"/>
        </w:tabs>
        <w:rPr>
          <w:rFonts w:ascii="Arial Rounded MT Bold" w:hAnsi="Arial Rounded MT Bold"/>
          <w:smallCaps/>
          <w:color w:val="FFFFFF" w:themeColor="background1"/>
          <w:spacing w:val="10"/>
          <w:sz w:val="80"/>
          <w:szCs w:val="80"/>
          <w:lang w:val="es-PE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A6DAF">
        <w:rPr>
          <w:rFonts w:ascii="Arial Rounded MT Bold" w:hAnsi="Arial Rounded MT Bold"/>
          <w:smallCaps/>
          <w:color w:val="FFFFFF" w:themeColor="background1"/>
          <w:spacing w:val="10"/>
          <w:sz w:val="80"/>
          <w:szCs w:val="80"/>
          <w:lang w:val="es-PE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Comunicación Efectiva</w:t>
      </w:r>
    </w:p>
    <w:p w14:paraId="076617FD" w14:textId="1CB7F572" w:rsidR="001B4C8B" w:rsidRDefault="001B4C8B" w:rsidP="001B4C8B">
      <w:pPr>
        <w:pStyle w:val="Heading1"/>
        <w:tabs>
          <w:tab w:val="right" w:pos="9936"/>
        </w:tabs>
        <w:rPr>
          <w:rFonts w:ascii="Arial Rounded MT Bold" w:hAnsi="Arial Rounded MT Bold"/>
          <w:smallCaps/>
          <w:color w:val="FFFFFF" w:themeColor="background1"/>
          <w:spacing w:val="10"/>
          <w:sz w:val="80"/>
          <w:szCs w:val="80"/>
          <w:lang w:val="es-PE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orbel Light" w:hAnsi="Corbel Light"/>
          <w:noProof/>
          <w:color w:val="3B3838" w:themeColor="background2" w:themeShade="40"/>
          <w:sz w:val="24"/>
          <w:szCs w:val="20"/>
          <w:lang w:val="es-ES" w:eastAsia="es-ES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54C6674" wp14:editId="0EF0D04D">
                <wp:simplePos x="0" y="0"/>
                <wp:positionH relativeFrom="column">
                  <wp:posOffset>182880</wp:posOffset>
                </wp:positionH>
                <wp:positionV relativeFrom="paragraph">
                  <wp:posOffset>643964</wp:posOffset>
                </wp:positionV>
                <wp:extent cx="5727700" cy="2488004"/>
                <wp:effectExtent l="0" t="0" r="0" b="7620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700" cy="24880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7113EE" w14:textId="124C9388" w:rsidR="001B4C8B" w:rsidRPr="00EA3B5F" w:rsidRDefault="005A3F18" w:rsidP="001B4C8B">
                            <w:pPr>
                              <w:jc w:val="both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Corbel Light" w:hAnsi="Corbel Light"/>
                                <w:b w:val="0"/>
                                <w:bCs/>
                                <w:color w:val="3B3838" w:themeColor="background2" w:themeShade="40"/>
                                <w:sz w:val="24"/>
                                <w:szCs w:val="20"/>
                                <w:lang w:val="es-PE"/>
                              </w:rPr>
                              <w:t>+++=report.</w:t>
                            </w:r>
                            <w:r w:rsidRPr="005A3F18">
                              <w:rPr>
                                <w:rFonts w:ascii="Corbel Light" w:hAnsi="Corbel Light"/>
                                <w:b w:val="0"/>
                                <w:bCs/>
                                <w:color w:val="3B3838" w:themeColor="background2" w:themeShade="40"/>
                                <w:sz w:val="24"/>
                                <w:szCs w:val="20"/>
                                <w:lang w:val="es-PE"/>
                              </w:rPr>
                              <w:t>interpretationAsertividad</w:t>
                            </w:r>
                            <w:r>
                              <w:rPr>
                                <w:rFonts w:ascii="Corbel Light" w:hAnsi="Corbel Light"/>
                                <w:b w:val="0"/>
                                <w:bCs/>
                                <w:color w:val="3B3838" w:themeColor="background2" w:themeShade="40"/>
                                <w:sz w:val="24"/>
                                <w:szCs w:val="20"/>
                                <w:lang w:val="es-PE"/>
                              </w:rPr>
                              <w:t>+++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C6674" id="Cuadro de texto 35" o:spid="_x0000_s1029" type="#_x0000_t202" style="position:absolute;margin-left:14.4pt;margin-top:50.7pt;width:451pt;height:195.9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3MovNQIAAGIEAAAOAAAAZHJzL2Uyb0RvYy54bWysVE1vGjEQvVfqf7B8L7sQSMiKJaJEVJVQ&#13;&#10;EolUORuvza5ke1zbsEt/fcdeICjtqerFjD2z8/HeG2YPnVbkIJxvwJR0OMgpEYZD1ZhdSX+8rr5M&#13;&#10;KfGBmYopMKKkR+Hpw/zzp1lrCzGCGlQlHMEkxhetLWkdgi2yzPNaaOYHYIVBpwSnWcCr22WVYy1m&#13;&#10;1yob5flt1oKrrAMuvMfXx95J5ym/lIKHZym9CESVFHsL6XTp3MYzm89YsXPM1g0/tcH+oQvNGoNF&#13;&#10;L6keWWBk75o/UumGO/Agw4CDzkDKhos0A04zzD9Ms6mZFWkWBMfbC0z+/6XlT4cXR5qqpDcTSgzT&#13;&#10;yNFyzyoHpBIkiC4AQQ/C1FpfYPTGYnzovkKHdJ/fPT7G6TvpdPzFuQj6EfDjBWRMRTg+Tu5Gd3c5&#13;&#10;ujj6RuPpNM/HMU/2/rl1PnwToEk0SuqQxQQuO6x96EPPIbGagVWjVGJSGdKW9PZmkqcPLh5MrgzW&#13;&#10;iEP0zUYrdNuun/08yBaqI87noBeKt3zVYA9r5sMLc6gM7BvVHp7xkAqwFpwsSmpwv/72HuORMPRS&#13;&#10;0qLSSup/7pkTlKjvBqm8H47HUZrpMkZ48OKuPdtrj9nrJaCYh7hXliczxgd1NqUD/YZLsYhV0cUM&#13;&#10;x9olDWdzGXr941JxsVikIBSjZWFtNpbH1BHViPBr98acPdEQxfAEZ02y4gMbfWzPx2IfQDaJqohz&#13;&#10;j+oJfhRyIvu0dHFTru8p6v2vYf4bAAD//wMAUEsDBBQABgAIAAAAIQAErKtX5gAAAA8BAAAPAAAA&#13;&#10;ZHJzL2Rvd25yZXYueG1sTI9BT8MwDIXvSPyHyEjcWLJuoK5rOk1FExKCw8Yu3NImaysSpzTZVvbr&#13;&#10;Z05wseRn+/l7+Wp0lp3MEDqPEqYTAcxg7XWHjYT9x+YhBRaiQq2sRyPhxwRYFbc3ucq0P+PWnHax&#13;&#10;YWSCIVMS2hj7jPNQt8apMPG9QZod/OBUpHZouB7Umcyd5YkQT9ypDulDq3pTtqb+2h2dhNdy8662&#13;&#10;VeLSiy1f3g7r/nv/+Sjl/d34vKSyXgKLZox/F/CbgfihILDKH1EHZiUkKeFH0sV0DowWFjNBSiVh&#13;&#10;vpglwIuc/89RXAEAAP//AwBQSwECLQAUAAYACAAAACEAtoM4kv4AAADhAQAAEwAAAAAAAAAAAAAA&#13;&#10;AAAAAAAAW0NvbnRlbnRfVHlwZXNdLnhtbFBLAQItABQABgAIAAAAIQA4/SH/1gAAAJQBAAALAAAA&#13;&#10;AAAAAAAAAAAAAC8BAABfcmVscy8ucmVsc1BLAQItABQABgAIAAAAIQB73MovNQIAAGIEAAAOAAAA&#13;&#10;AAAAAAAAAAAAAC4CAABkcnMvZTJvRG9jLnhtbFBLAQItABQABgAIAAAAIQAErKtX5gAAAA8BAAAP&#13;&#10;AAAAAAAAAAAAAAAAAI8EAABkcnMvZG93bnJldi54bWxQSwUGAAAAAAQABADzAAAAogUAAAAA&#13;&#10;" filled="f" stroked="f" strokeweight=".5pt">
                <v:textbox>
                  <w:txbxContent>
                    <w:p w14:paraId="297113EE" w14:textId="124C9388" w:rsidR="001B4C8B" w:rsidRPr="00EA3B5F" w:rsidRDefault="005A3F18" w:rsidP="001B4C8B">
                      <w:pPr>
                        <w:jc w:val="both"/>
                        <w:rPr>
                          <w:lang w:val="es-ES"/>
                        </w:rPr>
                      </w:pPr>
                      <w:r>
                        <w:rPr>
                          <w:rFonts w:ascii="Corbel Light" w:hAnsi="Corbel Light"/>
                          <w:b w:val="0"/>
                          <w:bCs/>
                          <w:color w:val="3B3838" w:themeColor="background2" w:themeShade="40"/>
                          <w:sz w:val="24"/>
                          <w:szCs w:val="20"/>
                          <w:lang w:val="es-PE"/>
                        </w:rPr>
                        <w:t>+++=report.</w:t>
                      </w:r>
                      <w:r w:rsidRPr="005A3F18">
                        <w:rPr>
                          <w:rFonts w:ascii="Corbel Light" w:hAnsi="Corbel Light"/>
                          <w:b w:val="0"/>
                          <w:bCs/>
                          <w:color w:val="3B3838" w:themeColor="background2" w:themeShade="40"/>
                          <w:sz w:val="24"/>
                          <w:szCs w:val="20"/>
                          <w:lang w:val="es-PE"/>
                        </w:rPr>
                        <w:t>interpretationAsertividad</w:t>
                      </w:r>
                      <w:r>
                        <w:rPr>
                          <w:rFonts w:ascii="Corbel Light" w:hAnsi="Corbel Light"/>
                          <w:b w:val="0"/>
                          <w:bCs/>
                          <w:color w:val="3B3838" w:themeColor="background2" w:themeShade="40"/>
                          <w:sz w:val="24"/>
                          <w:szCs w:val="20"/>
                          <w:lang w:val="es-PE"/>
                        </w:rPr>
                        <w:t>+++</w:t>
                      </w:r>
                    </w:p>
                  </w:txbxContent>
                </v:textbox>
              </v:shape>
            </w:pict>
          </mc:Fallback>
        </mc:AlternateContent>
      </w:r>
      <w:r w:rsidRPr="004A6DAF">
        <w:rPr>
          <w:rFonts w:ascii="Corbel Light" w:hAnsi="Corbel Light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10816" behindDoc="1" locked="0" layoutInCell="1" allowOverlap="1" wp14:anchorId="13228BF3" wp14:editId="309AD02A">
                <wp:simplePos x="0" y="0"/>
                <wp:positionH relativeFrom="margin">
                  <wp:posOffset>-199892</wp:posOffset>
                </wp:positionH>
                <wp:positionV relativeFrom="page">
                  <wp:posOffset>5061098</wp:posOffset>
                </wp:positionV>
                <wp:extent cx="6472555" cy="2700669"/>
                <wp:effectExtent l="0" t="0" r="4445" b="4445"/>
                <wp:wrapNone/>
                <wp:docPr id="36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2555" cy="2700669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8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41D7A1" id="Rectangle 3" o:spid="_x0000_s1026" alt="white rectangle for text on cover" style="position:absolute;margin-left:-15.75pt;margin-top:398.5pt;width:509.65pt;height:212.65pt;z-index:-251505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p58uwIAANIFAAAOAAAAZHJzL2Uyb0RvYy54bWysVMFu2zAMvQ/YPwi6r07SJG2DOkXQIsOA&#10;oi3aDj0rshwbkEVNUuJkXz9Sst2uK3YY5oMsieQj+UTy8urQaLZXztdgcj4+GXGmjISiNtucf39e&#10;fznnzAdhCqHBqJwfledXy8+fLlu7UBOoQBfKMQQxftHanFch2EWWeVmpRvgTsMqgsATXiIBHt80K&#10;J1pEb3Q2GY3mWQuusA6k8h5vb5KQLyN+WSoZ7svSq8B0zjG2EFcX1w2t2fJSLLZO2KqWXRjiH6Jo&#10;RG3Q6QB1I4JgO1f/AdXU0oGHMpxIaDIoy1qqmANmMx69y+apElbFXJAcbwea/P+DlXf7B8fqIuen&#10;c86MaPCNHpE1YbZasVPOCuUl8tVWdVDMDRJ8ERbUITAwTAIWADHZWr9AwCf74LqTxy3RcihdQ39M&#10;mB0i+8eBfUKReDmfnk1msxlnEmWTM3zc+QWhZq/m1vnwVUHDaJNzCieyLva3PiTVXoW8edB1sa61&#10;jge33Vxrx/YCS2Edv2SrbSXS7fnF+WjaufRJPbr/DUcbQjNAuMkl3WSUe8o27sJRK9LT5lGVyC/m&#10;N4nuYmWrIRAhpTJhnESVKFSKZDbCr4+EeoEsYiwRkJBL9D9gdwC9ZgLpsVOUnT6ZqtgYg/Hob4El&#10;48EiegYTBuOmNuA+AtCYVec56fckJWqIpQ0UR6w+B6ktvZXrGh/2VvjwIBz2IXYslla4x6XU0Oac&#10;Ko12nFXgfn50T/rYHijlrMW+zrn/sRNOcaa/GWyci/F0SoMgHqazswke3FvJ5q3E7JprwHoZ4xSz&#10;Mm5JP+h+WzpoXnAErcgrioSR6DvnMrj+cB3SvMGWkWq1imrY/FaEW/NkJYETq1S4z4cX4WxX3dRe&#10;d9DPALF4V+RJlywNrHYByjp2wCuvHd84OGLhdEOOJtPbc9R6HcXLXwAAAP//AwBQSwMEFAAGAAgA&#10;AAAhABX45tngAAAADAEAAA8AAABkcnMvZG93bnJldi54bWxMj8FOwzAMhu9IvENkJG5bulbQrWs6&#10;IQTHgVg5wC1rsqZa40RJtpW3x5zY0fLn399fbyY7srMOcXAoYDHPgGnsnBqwF/DZvs6WwGKSqOTo&#10;UAv40RE2ze1NLSvlLvihz7vUMwrBWEkBJiVfcR47o62Mc+c10u7ggpWJxtBzFeSFwu3I8yx75FYO&#10;SB+M9PrZ6O64O1nSCK3f8q/WvL37IsSjyfB7+yLE/d30tAaW9JT+YfjTpxtoyGnvTqgiGwXMisUD&#10;oQLKVUmliFgtSyqzJzTP8wJ4U/PrEs0vAAAA//8DAFBLAQItABQABgAIAAAAIQC2gziS/gAAAOEB&#10;AAATAAAAAAAAAAAAAAAAAAAAAABbQ29udGVudF9UeXBlc10ueG1sUEsBAi0AFAAGAAgAAAAhADj9&#10;If/WAAAAlAEAAAsAAAAAAAAAAAAAAAAALwEAAF9yZWxzLy5yZWxzUEsBAi0AFAAGAAgAAAAhAPHy&#10;nny7AgAA0gUAAA4AAAAAAAAAAAAAAAAALgIAAGRycy9lMm9Eb2MueG1sUEsBAi0AFAAGAAgAAAAh&#10;ABX45tngAAAADAEAAA8AAAAAAAAAAAAAAAAAFQUAAGRycy9kb3ducmV2LnhtbFBLBQYAAAAABAAE&#10;APMAAAAiBgAAAAA=&#10;" stroked="f" strokeweight="2pt">
                <v:fill opacity="58853f"/>
                <w10:wrap anchorx="margin" anchory="page"/>
              </v:rect>
            </w:pict>
          </mc:Fallback>
        </mc:AlternateContent>
      </w:r>
    </w:p>
    <w:p w14:paraId="547A3BF5" w14:textId="55A3771B" w:rsidR="001B4C8B" w:rsidRDefault="001B4C8B" w:rsidP="001B4C8B">
      <w:pPr>
        <w:pStyle w:val="Heading1"/>
        <w:tabs>
          <w:tab w:val="right" w:pos="9936"/>
        </w:tabs>
        <w:rPr>
          <w:rFonts w:ascii="Arial Rounded MT Bold" w:hAnsi="Arial Rounded MT Bold"/>
          <w:smallCaps/>
          <w:color w:val="FFFFFF" w:themeColor="background1"/>
          <w:spacing w:val="10"/>
          <w:sz w:val="80"/>
          <w:szCs w:val="80"/>
          <w:lang w:val="es-PE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7E80E1" w14:textId="41E7CAD1" w:rsidR="001B4C8B" w:rsidRPr="004A6DAF" w:rsidRDefault="001B4C8B" w:rsidP="001B4C8B">
      <w:pPr>
        <w:pStyle w:val="Heading1"/>
        <w:tabs>
          <w:tab w:val="center" w:pos="4968"/>
        </w:tabs>
        <w:rPr>
          <w:rFonts w:ascii="Arial Rounded MT Bold" w:hAnsi="Arial Rounded MT Bold"/>
          <w:smallCaps/>
          <w:color w:val="FFFFFF" w:themeColor="background1"/>
          <w:spacing w:val="10"/>
          <w:sz w:val="80"/>
          <w:szCs w:val="80"/>
          <w:lang w:val="es-PE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Rounded MT Bold" w:hAnsi="Arial Rounded MT Bold"/>
          <w:smallCaps/>
          <w:color w:val="FFFFFF" w:themeColor="background1"/>
          <w:spacing w:val="10"/>
          <w:sz w:val="80"/>
          <w:szCs w:val="80"/>
          <w:lang w:val="es-PE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1C79F05A" w14:textId="3B928B99" w:rsidR="000954C0" w:rsidRPr="004A6DAF" w:rsidRDefault="000954C0" w:rsidP="001B4C8B">
      <w:pPr>
        <w:rPr>
          <w:rFonts w:ascii="Corbel Light" w:hAnsi="Corbel Light"/>
          <w:b w:val="0"/>
          <w:bCs/>
          <w:color w:val="3B3838" w:themeColor="background2" w:themeShade="40"/>
          <w:sz w:val="24"/>
          <w:szCs w:val="20"/>
          <w:lang w:val="es-PE"/>
        </w:rPr>
      </w:pPr>
    </w:p>
    <w:p w14:paraId="39B960C5" w14:textId="0002327F" w:rsidR="002E612C" w:rsidRPr="004A6DAF" w:rsidRDefault="001B4C8B" w:rsidP="00DB6DED">
      <w:pPr>
        <w:spacing w:after="120"/>
        <w:ind w:left="3828"/>
        <w:jc w:val="both"/>
        <w:rPr>
          <w:rFonts w:ascii="Corbel Light" w:hAnsi="Corbel Light"/>
          <w:b w:val="0"/>
          <w:bCs/>
          <w:color w:val="3B3838" w:themeColor="background2" w:themeShade="40"/>
          <w:sz w:val="24"/>
          <w:szCs w:val="20"/>
          <w:lang w:val="es-PE"/>
        </w:rPr>
      </w:pPr>
      <w:r w:rsidRPr="001B4C8B">
        <w:rPr>
          <w:rFonts w:ascii="Corbel Light" w:hAnsi="Corbel Light"/>
          <w:b w:val="0"/>
          <w:bCs/>
          <w:noProof/>
          <w:color w:val="3B3838" w:themeColor="background2" w:themeShade="40"/>
          <w:sz w:val="24"/>
          <w:szCs w:val="20"/>
          <w:lang w:val="es-ES" w:eastAsia="es-ES"/>
        </w:rPr>
        <w:drawing>
          <wp:anchor distT="0" distB="0" distL="114300" distR="114300" simplePos="0" relativeHeight="251815936" behindDoc="1" locked="0" layoutInCell="1" allowOverlap="1" wp14:anchorId="247F6521" wp14:editId="6474DCF6">
            <wp:simplePos x="0" y="0"/>
            <wp:positionH relativeFrom="page">
              <wp:align>right</wp:align>
            </wp:positionH>
            <wp:positionV relativeFrom="paragraph">
              <wp:posOffset>934936</wp:posOffset>
            </wp:positionV>
            <wp:extent cx="7726022" cy="1910534"/>
            <wp:effectExtent l="0" t="0" r="0" b="0"/>
            <wp:wrapNone/>
            <wp:docPr id="47" name="Imagen 47" descr="C:\Users\usuario\Downloads\logoHCP-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uario\Downloads\logoHCP-P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6022" cy="1910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59DF40" w14:textId="04F0B543" w:rsidR="000954C0" w:rsidRPr="004A6DAF" w:rsidRDefault="004E15DD" w:rsidP="000954C0">
      <w:pPr>
        <w:spacing w:after="120"/>
        <w:rPr>
          <w:rFonts w:ascii="Corbel Light" w:eastAsiaTheme="majorEastAsia" w:hAnsi="Corbel Light" w:cstheme="majorBidi"/>
          <w:smallCaps/>
          <w:color w:val="FFFFFF" w:themeColor="background1"/>
          <w:spacing w:val="10"/>
          <w:kern w:val="28"/>
          <w:sz w:val="80"/>
          <w:szCs w:val="80"/>
          <w:lang w:val="es-PE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83149">
        <w:rPr>
          <w:noProof/>
          <w:lang w:val="es-ES" w:eastAsia="es-ES"/>
        </w:rPr>
        <w:drawing>
          <wp:anchor distT="0" distB="0" distL="114300" distR="114300" simplePos="0" relativeHeight="251791360" behindDoc="0" locked="0" layoutInCell="1" allowOverlap="1" wp14:anchorId="187E5BB1" wp14:editId="21667288">
            <wp:simplePos x="0" y="0"/>
            <wp:positionH relativeFrom="margin">
              <wp:align>left</wp:align>
            </wp:positionH>
            <wp:positionV relativeFrom="paragraph">
              <wp:posOffset>457200</wp:posOffset>
            </wp:positionV>
            <wp:extent cx="1220773" cy="1164042"/>
            <wp:effectExtent l="0" t="0" r="0" b="0"/>
            <wp:wrapNone/>
            <wp:docPr id="105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80FDCAB5-18DD-46B7-B962-B69B8C6959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80FDCAB5-18DD-46B7-B962-B69B8C69592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0773" cy="1164042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2E33">
        <w:rPr>
          <w:rFonts w:asciiTheme="majorHAnsi" w:eastAsiaTheme="majorEastAsia" w:hAnsiTheme="majorHAnsi" w:cstheme="majorBidi"/>
          <w:smallCaps/>
          <w:noProof/>
          <w:color w:val="FFFFFF" w:themeColor="background1"/>
          <w:spacing w:val="10"/>
          <w:kern w:val="28"/>
          <w:sz w:val="80"/>
          <w:szCs w:val="80"/>
          <w:lang w:val="es-ES" w:eastAsia="es-E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791B66D4" wp14:editId="6EC02297">
                <wp:simplePos x="0" y="0"/>
                <wp:positionH relativeFrom="column">
                  <wp:posOffset>-480695</wp:posOffset>
                </wp:positionH>
                <wp:positionV relativeFrom="paragraph">
                  <wp:posOffset>1802631</wp:posOffset>
                </wp:positionV>
                <wp:extent cx="2453005" cy="1404620"/>
                <wp:effectExtent l="0" t="0" r="0" b="0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300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E92A48" w14:textId="77777777" w:rsidR="004E15DD" w:rsidRPr="003D2E33" w:rsidRDefault="004E15DD" w:rsidP="004E15DD">
                            <w:pPr>
                              <w:jc w:val="center"/>
                              <w:rPr>
                                <w:color w:val="FFFFFF" w:themeColor="background1"/>
                                <w:sz w:val="32"/>
                                <w:szCs w:val="24"/>
                                <w:lang w:val="es-PE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24"/>
                                <w:lang w:val="es-PE"/>
                              </w:rPr>
                              <w:t>Usamos People Analytics para darte de forma rápida un análisis detallado de tus fortalezas y oportunidades. Potencia tu talento</w:t>
                            </w:r>
                            <w:r w:rsidRPr="003D2E33">
                              <w:rPr>
                                <w:color w:val="FFFFFF" w:themeColor="background1"/>
                                <w:sz w:val="32"/>
                                <w:szCs w:val="24"/>
                                <w:lang w:val="es-PE"/>
                              </w:rPr>
                              <w:t xml:space="preserve"> ¡</w:t>
                            </w:r>
                            <w:r>
                              <w:rPr>
                                <w:color w:val="FFFFFF" w:themeColor="background1"/>
                                <w:sz w:val="32"/>
                                <w:szCs w:val="24"/>
                                <w:lang w:val="es-PE"/>
                              </w:rPr>
                              <w:t>Éxitos</w:t>
                            </w:r>
                            <w:r w:rsidRPr="003D2E33">
                              <w:rPr>
                                <w:color w:val="FFFFFF" w:themeColor="background1"/>
                                <w:sz w:val="32"/>
                                <w:szCs w:val="24"/>
                                <w:lang w:val="es-PE"/>
                              </w:rPr>
                              <w:t>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1B66D4" id="Text Box 2" o:spid="_x0000_s1030" type="#_x0000_t202" style="position:absolute;margin-left:-37.85pt;margin-top:141.95pt;width:193.15pt;height:110.6pt;z-index:251793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eHtfEgIAAPwDAAAOAAAAZHJzL2Uyb0RvYy54bWysU11v2yAUfZ+0/4B4X+y4TtdYcaquXaZJ&#13;&#10;3YfU7gdgjGM04DIgsbNfvwtOsqh9m+YHC7j3Hu4597C6HbUie+G8BFPT+SynRBgOrTTbmv543ry7&#13;&#10;ocQHZlqmwIiaHoSnt+u3b1aDrUQBPahWOIIgxleDrWkfgq2yzPNeaOZnYIXBYAdOs4Bbt81axwZE&#13;&#10;1yor8vw6G8C11gEX3uPpwxSk64TfdYKHb13nRSCqpthbSH+X/k38Z+sVq7aO2V7yYxvsH7rQTBq8&#13;&#10;9Az1wAIjOydfQWnJHXjowoyDzqDrJBeJA7KZ5y/YPPXMisQFxfH2LJP/f7D86/67I7LF2S2vKDFM&#13;&#10;45CexRjIBxhJEfUZrK8w7cliYhjxGHMTV28fgf/0xMB9z8xW3DkHQy9Yi/3NY2V2UTrh+AjSDF+g&#13;&#10;xWvYLkACGjuno3goB0F0nNPhPJvYCsfDolxc5fmCEo6xeZmX10WaXsaqU7l1PnwSoElc1NTh8BM8&#13;&#10;2z/6ENth1Skl3mZgI5VKBlCGDDVdLopFKriIaBnQn0rqmt7k8ZscE1l+NG0qDkyqaY0XKHOkHZlO&#13;&#10;nMPYjEnh8qRmA+0BdXAw2RGfDy56cL8pGdCKNfW/dswJStRng1ou52UZvZs25eI9EifuMtJcRpjh&#13;&#10;CFXTQMm0vA/J75Gyt3eo+UYmNeJwpk6OLaPFkkjH5xA9fLlPWX8f7foPAAAA//8DAFBLAwQUAAYA&#13;&#10;CAAAACEAm2peteMAAAAQAQAADwAAAGRycy9kb3ducmV2LnhtbExPW0/CMBR+N/E/NMfEN2g3MoZj&#13;&#10;Z4Qo4KOKC89lLdvieklbxvz31id9OcmX813LzaQGMkrne6MRkjkDInVjRK9bhPpzP1sB8YFrwQej&#13;&#10;JcK39LCp7u9KXghz0x9yPIaWRBPtC47QhWALSn3TScX93Fip4+9inOIhQtdS4fgtmquBpowtqeK9&#13;&#10;jgkdt/K5k83X8aoQbLCH/NW9vW93+5HVp0Od9u0O8fFhelnHs10DCXIKfwr43RD7QxWLnc1VC08G&#13;&#10;hFme5ZGKkK4WT0AiY5GwJZAzQsayBGhV0v9Dqh8AAAD//wMAUEsBAi0AFAAGAAgAAAAhALaDOJL+&#13;&#10;AAAA4QEAABMAAAAAAAAAAAAAAAAAAAAAAFtDb250ZW50X1R5cGVzXS54bWxQSwECLQAUAAYACAAA&#13;&#10;ACEAOP0h/9YAAACUAQAACwAAAAAAAAAAAAAAAAAvAQAAX3JlbHMvLnJlbHNQSwECLQAUAAYACAAA&#13;&#10;ACEACHh7XxICAAD8AwAADgAAAAAAAAAAAAAAAAAuAgAAZHJzL2Uyb0RvYy54bWxQSwECLQAUAAYA&#13;&#10;CAAAACEAm2peteMAAAAQAQAADwAAAAAAAAAAAAAAAABsBAAAZHJzL2Rvd25yZXYueG1sUEsFBgAA&#13;&#10;AAAEAAQA8wAAAHwFAAAAAA==&#13;&#10;" filled="f" stroked="f">
                <v:textbox style="mso-fit-shape-to-text:t">
                  <w:txbxContent>
                    <w:p w14:paraId="1FE92A48" w14:textId="77777777" w:rsidR="004E15DD" w:rsidRPr="003D2E33" w:rsidRDefault="004E15DD" w:rsidP="004E15DD">
                      <w:pPr>
                        <w:jc w:val="center"/>
                        <w:rPr>
                          <w:color w:val="FFFFFF" w:themeColor="background1"/>
                          <w:sz w:val="32"/>
                          <w:szCs w:val="24"/>
                          <w:lang w:val="es-PE"/>
                        </w:rPr>
                      </w:pPr>
                      <w:r>
                        <w:rPr>
                          <w:color w:val="FFFFFF" w:themeColor="background1"/>
                          <w:sz w:val="32"/>
                          <w:szCs w:val="24"/>
                          <w:lang w:val="es-PE"/>
                        </w:rPr>
                        <w:t>Usamos People Analytics para darte de forma rápida un análisis detallado de tus fortalezas y oportunidades. Potencia tu talento</w:t>
                      </w:r>
                      <w:r w:rsidRPr="003D2E33">
                        <w:rPr>
                          <w:color w:val="FFFFFF" w:themeColor="background1"/>
                          <w:sz w:val="32"/>
                          <w:szCs w:val="24"/>
                          <w:lang w:val="es-PE"/>
                        </w:rPr>
                        <w:t xml:space="preserve"> ¡</w:t>
                      </w:r>
                      <w:r>
                        <w:rPr>
                          <w:color w:val="FFFFFF" w:themeColor="background1"/>
                          <w:sz w:val="32"/>
                          <w:szCs w:val="24"/>
                          <w:lang w:val="es-PE"/>
                        </w:rPr>
                        <w:t>Éxitos</w:t>
                      </w:r>
                      <w:r w:rsidRPr="003D2E33">
                        <w:rPr>
                          <w:color w:val="FFFFFF" w:themeColor="background1"/>
                          <w:sz w:val="32"/>
                          <w:szCs w:val="24"/>
                          <w:lang w:val="es-PE"/>
                        </w:rPr>
                        <w:t>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D547A">
        <w:rPr>
          <w:rFonts w:asciiTheme="majorHAnsi" w:eastAsiaTheme="majorEastAsia" w:hAnsiTheme="majorHAnsi" w:cstheme="majorBidi"/>
          <w:smallCaps/>
          <w:noProof/>
          <w:color w:val="FFFFFF" w:themeColor="background1"/>
          <w:spacing w:val="10"/>
          <w:kern w:val="28"/>
          <w:sz w:val="80"/>
          <w:szCs w:val="80"/>
          <w:lang w:val="es-ES" w:eastAsia="es-E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97504" behindDoc="0" locked="0" layoutInCell="1" allowOverlap="1" wp14:anchorId="07B89046" wp14:editId="13988E7C">
                <wp:simplePos x="0" y="0"/>
                <wp:positionH relativeFrom="margin">
                  <wp:align>left</wp:align>
                </wp:positionH>
                <wp:positionV relativeFrom="paragraph">
                  <wp:posOffset>6624888</wp:posOffset>
                </wp:positionV>
                <wp:extent cx="6742430" cy="251650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42430" cy="25165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DB852" w14:textId="77777777" w:rsidR="004E15DD" w:rsidRPr="007F0787" w:rsidRDefault="004E15DD" w:rsidP="004E15DD">
                            <w:pPr>
                              <w:jc w:val="center"/>
                              <w:rPr>
                                <w:rFonts w:ascii="Eras Light ITC" w:hAnsi="Eras Light ITC"/>
                                <w:color w:val="FFFFFF" w:themeColor="background1"/>
                                <w:sz w:val="44"/>
                                <w:szCs w:val="36"/>
                                <w:lang w:val="es-PE"/>
                              </w:rPr>
                            </w:pPr>
                            <w:r w:rsidRPr="007F0787">
                              <w:rPr>
                                <w:rFonts w:ascii="Eras Light ITC" w:hAnsi="Eras Light ITC"/>
                                <w:color w:val="FFFFFF" w:themeColor="background1"/>
                                <w:sz w:val="44"/>
                                <w:szCs w:val="36"/>
                                <w:lang w:val="es-PE"/>
                              </w:rPr>
                              <w:t xml:space="preserve">Potenciamos el Talento </w:t>
                            </w:r>
                            <w:r>
                              <w:rPr>
                                <w:rFonts w:ascii="Eras Light ITC" w:hAnsi="Eras Light ITC"/>
                                <w:color w:val="FFFFFF" w:themeColor="background1"/>
                                <w:sz w:val="44"/>
                                <w:szCs w:val="36"/>
                                <w:lang w:val="es-PE"/>
                              </w:rPr>
                              <w:t>con</w:t>
                            </w:r>
                            <w:r w:rsidRPr="007F0787">
                              <w:rPr>
                                <w:rFonts w:ascii="Eras Light ITC" w:hAnsi="Eras Light ITC"/>
                                <w:color w:val="FFFFFF" w:themeColor="background1"/>
                                <w:sz w:val="44"/>
                                <w:szCs w:val="36"/>
                                <w:lang w:val="es-PE"/>
                              </w:rPr>
                              <w:t xml:space="preserve"> People Analytics</w:t>
                            </w:r>
                          </w:p>
                          <w:p w14:paraId="4B84FD20" w14:textId="77777777" w:rsidR="004E15DD" w:rsidRDefault="004E15DD" w:rsidP="004E15DD">
                            <w:pPr>
                              <w:jc w:val="center"/>
                              <w:rPr>
                                <w:color w:val="FFFFFF" w:themeColor="background1"/>
                                <w:lang w:val="es-PE"/>
                              </w:rPr>
                            </w:pPr>
                          </w:p>
                          <w:p w14:paraId="47EF9E93" w14:textId="77777777" w:rsidR="004E15DD" w:rsidRPr="00D33E4C" w:rsidRDefault="004E15DD" w:rsidP="004E15DD">
                            <w:pPr>
                              <w:jc w:val="center"/>
                              <w:rPr>
                                <w:rFonts w:ascii="Corbel Light" w:hAnsi="Corbel Light"/>
                                <w:color w:val="DDDBF3" w:themeColor="text1" w:themeTint="1A"/>
                                <w:lang w:val="es-PE"/>
                              </w:rPr>
                            </w:pPr>
                            <w:r w:rsidRPr="00D33E4C">
                              <w:rPr>
                                <w:rFonts w:ascii="Corbel Light" w:hAnsi="Corbel Light"/>
                                <w:color w:val="FFFFFF" w:themeColor="background1"/>
                                <w:lang w:val="es-PE"/>
                              </w:rPr>
                              <w:t xml:space="preserve">Visita nuestra web: </w:t>
                            </w:r>
                            <w:r w:rsidR="00F26E15">
                              <w:fldChar w:fldCharType="begin"/>
                            </w:r>
                            <w:r w:rsidR="00F26E15" w:rsidRPr="00093C05">
                              <w:rPr>
                                <w:lang w:val="es-ES"/>
                              </w:rPr>
                              <w:instrText xml:space="preserve"> HYPERLINK "http://www.hc-planning.com" </w:instrText>
                            </w:r>
                            <w:r w:rsidR="00F26E15">
                              <w:fldChar w:fldCharType="separate"/>
                            </w:r>
                            <w:r w:rsidRPr="00D33E4C">
                              <w:rPr>
                                <w:rStyle w:val="Hyperlink"/>
                                <w:rFonts w:ascii="Corbel Light" w:hAnsi="Corbel Light"/>
                                <w:color w:val="DDDBF3" w:themeColor="text1" w:themeTint="1A"/>
                                <w:lang w:val="es-PE"/>
                              </w:rPr>
                              <w:t>www.hc-planning.com</w:t>
                            </w:r>
                            <w:r w:rsidR="00F26E15">
                              <w:rPr>
                                <w:rStyle w:val="Hyperlink"/>
                                <w:rFonts w:ascii="Corbel Light" w:hAnsi="Corbel Light"/>
                                <w:color w:val="DDDBF3" w:themeColor="text1" w:themeTint="1A"/>
                                <w:lang w:val="es-PE"/>
                              </w:rPr>
                              <w:fldChar w:fldCharType="end"/>
                            </w:r>
                          </w:p>
                          <w:p w14:paraId="4EA34119" w14:textId="77777777" w:rsidR="004E15DD" w:rsidRPr="00D33E4C" w:rsidRDefault="004E15DD" w:rsidP="004E15DD">
                            <w:pPr>
                              <w:jc w:val="center"/>
                              <w:rPr>
                                <w:rFonts w:ascii="Corbel Light" w:hAnsi="Corbel Light"/>
                                <w:b w:val="0"/>
                                <w:bCs/>
                                <w:color w:val="FFFFFF" w:themeColor="background1"/>
                                <w:sz w:val="22"/>
                                <w:szCs w:val="18"/>
                                <w:u w:val="single"/>
                                <w:lang w:val="es-PE"/>
                              </w:rPr>
                            </w:pPr>
                            <w:r w:rsidRPr="00D33E4C">
                              <w:rPr>
                                <w:rFonts w:ascii="Corbel Light" w:hAnsi="Corbel Light"/>
                                <w:b w:val="0"/>
                                <w:bCs/>
                                <w:color w:val="FFFFFF" w:themeColor="background1"/>
                                <w:sz w:val="22"/>
                                <w:szCs w:val="18"/>
                                <w:lang w:val="es-PE"/>
                              </w:rPr>
                              <w:t xml:space="preserve">Si te gustó este reporte déjanos un comentario en </w:t>
                            </w:r>
                            <w:r w:rsidRPr="00D33E4C">
                              <w:rPr>
                                <w:rFonts w:ascii="Corbel Light" w:hAnsi="Corbel Light"/>
                                <w:b w:val="0"/>
                                <w:bCs/>
                                <w:color w:val="DDDBF3" w:themeColor="text1" w:themeTint="1A"/>
                                <w:sz w:val="22"/>
                                <w:szCs w:val="18"/>
                                <w:u w:val="single"/>
                                <w:lang w:val="es-PE"/>
                              </w:rPr>
                              <w:t>nuestra página de Facebook</w:t>
                            </w:r>
                          </w:p>
                          <w:p w14:paraId="680531CC" w14:textId="77777777" w:rsidR="004E15DD" w:rsidRPr="00D33E4C" w:rsidRDefault="004E15DD" w:rsidP="004E15DD">
                            <w:pPr>
                              <w:jc w:val="center"/>
                              <w:rPr>
                                <w:rFonts w:ascii="Corbel Light" w:hAnsi="Corbel Light"/>
                                <w:b w:val="0"/>
                                <w:bCs/>
                                <w:color w:val="FFFFFF" w:themeColor="background1"/>
                                <w:sz w:val="22"/>
                                <w:szCs w:val="18"/>
                                <w:lang w:val="es-PE"/>
                              </w:rPr>
                            </w:pPr>
                          </w:p>
                          <w:p w14:paraId="2A545785" w14:textId="77777777" w:rsidR="004E15DD" w:rsidRPr="00D33E4C" w:rsidRDefault="004E15DD" w:rsidP="004E15DD">
                            <w:pPr>
                              <w:jc w:val="center"/>
                              <w:rPr>
                                <w:rFonts w:ascii="Corbel Light" w:hAnsi="Corbel Light"/>
                                <w:b w:val="0"/>
                                <w:bCs/>
                                <w:color w:val="FFFFFF" w:themeColor="background1"/>
                                <w:sz w:val="22"/>
                                <w:szCs w:val="18"/>
                                <w:lang w:val="es-PE"/>
                              </w:rPr>
                            </w:pPr>
                            <w:r w:rsidRPr="00D33E4C">
                              <w:rPr>
                                <w:rFonts w:ascii="Corbel Light" w:hAnsi="Corbel Light"/>
                                <w:b w:val="0"/>
                                <w:bCs/>
                                <w:color w:val="FFFFFF" w:themeColor="background1"/>
                                <w:sz w:val="22"/>
                                <w:szCs w:val="18"/>
                                <w:lang w:val="es-PE"/>
                              </w:rPr>
                              <w:t xml:space="preserve">Otros reportes que te pueden interesar: </w:t>
                            </w:r>
                          </w:p>
                          <w:p w14:paraId="00AE5F30" w14:textId="77777777" w:rsidR="004E15DD" w:rsidRPr="00D33E4C" w:rsidRDefault="004E15DD" w:rsidP="004E15DD">
                            <w:pPr>
                              <w:jc w:val="center"/>
                              <w:rPr>
                                <w:rFonts w:ascii="Corbel Light" w:hAnsi="Corbel Light"/>
                                <w:b w:val="0"/>
                                <w:bCs/>
                                <w:color w:val="FFFFFF" w:themeColor="background1"/>
                                <w:sz w:val="22"/>
                                <w:szCs w:val="18"/>
                                <w:lang w:val="es-PE"/>
                              </w:rPr>
                            </w:pPr>
                            <w:r w:rsidRPr="00D33E4C">
                              <w:rPr>
                                <w:rFonts w:ascii="Corbel Light" w:hAnsi="Corbel Light"/>
                                <w:b w:val="0"/>
                                <w:bCs/>
                                <w:color w:val="FFFFFF" w:themeColor="background1"/>
                                <w:sz w:val="22"/>
                                <w:szCs w:val="18"/>
                                <w:lang w:val="es-PE"/>
                              </w:rPr>
                              <w:t xml:space="preserve">Perfil Profesional – Conoce todos los aspectos de tu perfil profesional para seguir potenciándote y avanzar </w:t>
                            </w:r>
                          </w:p>
                          <w:p w14:paraId="3C866E0F" w14:textId="77777777" w:rsidR="004E15DD" w:rsidRPr="00D33E4C" w:rsidRDefault="004E15DD" w:rsidP="004E15DD">
                            <w:pPr>
                              <w:jc w:val="center"/>
                              <w:rPr>
                                <w:rFonts w:ascii="Corbel Light" w:hAnsi="Corbel Light"/>
                                <w:b w:val="0"/>
                                <w:bCs/>
                                <w:color w:val="FFFFFF" w:themeColor="background1"/>
                                <w:sz w:val="22"/>
                                <w:szCs w:val="18"/>
                                <w:lang w:val="es-PE"/>
                              </w:rPr>
                            </w:pPr>
                            <w:r w:rsidRPr="00D33E4C">
                              <w:rPr>
                                <w:rFonts w:ascii="Corbel Light" w:hAnsi="Corbel Light"/>
                                <w:b w:val="0"/>
                                <w:bCs/>
                                <w:color w:val="FFFFFF" w:themeColor="background1"/>
                                <w:sz w:val="22"/>
                                <w:szCs w:val="18"/>
                                <w:lang w:val="es-PE"/>
                              </w:rPr>
                              <w:t>Liderazgo – conoce más detalles de tu estilo de liderazgo y cómo potenciarlo</w:t>
                            </w:r>
                          </w:p>
                          <w:p w14:paraId="0C390314" w14:textId="77777777" w:rsidR="004E15DD" w:rsidRPr="00D33E4C" w:rsidRDefault="004E15DD" w:rsidP="004E15DD">
                            <w:pPr>
                              <w:jc w:val="center"/>
                              <w:rPr>
                                <w:rFonts w:ascii="Corbel Light" w:hAnsi="Corbel Light"/>
                                <w:b w:val="0"/>
                                <w:bCs/>
                                <w:color w:val="FFFFFF" w:themeColor="background1"/>
                                <w:sz w:val="22"/>
                                <w:szCs w:val="18"/>
                                <w:lang w:val="es-PE"/>
                              </w:rPr>
                            </w:pPr>
                            <w:r w:rsidRPr="00D33E4C">
                              <w:rPr>
                                <w:rFonts w:ascii="Corbel Light" w:hAnsi="Corbel Light"/>
                                <w:b w:val="0"/>
                                <w:bCs/>
                                <w:color w:val="FFFFFF" w:themeColor="background1"/>
                                <w:sz w:val="22"/>
                                <w:szCs w:val="18"/>
                                <w:lang w:val="es-PE"/>
                              </w:rPr>
                              <w:t>Personalidad – Analiza cómo evolucionar hacia la persona que siempre quisiste ser</w:t>
                            </w:r>
                          </w:p>
                          <w:p w14:paraId="0237DC1A" w14:textId="77777777" w:rsidR="004E15DD" w:rsidRPr="00B634EF" w:rsidRDefault="004E15DD" w:rsidP="004E15DD">
                            <w:pPr>
                              <w:jc w:val="center"/>
                              <w:rPr>
                                <w:b w:val="0"/>
                                <w:bCs/>
                                <w:color w:val="FFFFFF" w:themeColor="background1"/>
                                <w:sz w:val="22"/>
                                <w:szCs w:val="18"/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B89046"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margin-left:0;margin-top:521.65pt;width:530.9pt;height:198.15pt;z-index:251797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KU53DwIAAPwDAAAOAAAAZHJzL2Uyb0RvYy54bWysU8tu2zAQvBfoPxC813rUshPBcpAmTVEg&#13;&#10;fQBJP4CmKIsoyWVJ2pL79VlSjmMkt6I6CCSXO7szO1xdjVqRvXBegmloMcspEYZDK822ob8e7z5c&#13;&#10;UOIDMy1TYERDD8LTq/X7d6vB1qKEHlQrHEEQ4+vBNrQPwdZZ5nkvNPMzsMJgsAOnWcCt22atYwOi&#13;&#10;a5WVeb7IBnCtdcCF93h6OwXpOuF3neDhR9d5EYhqKPYW0t+l/yb+s/WK1VvHbC/5sQ32D11oJg0W&#13;&#10;PUHdssDIzsk3UFpyBx66MOOgM+g6yUXigGyK/BWbh55ZkbigON6eZPL/D5Z/3/90RLYNLYslJYZp&#13;&#10;HNKjGAP5BCMpoz6D9TVee7B4MYx4jHNOXL29B/7bEwM3PTNbce0cDL1gLfZXxMzsLHXC8RFkM3yD&#13;&#10;FsuwXYAENHZOR/FQDoLoOKfDaTaxFY6Hi+W8nH/EEMdYWRWLKq9SDVY/p1vnwxcBmsRFQx0OP8Gz&#13;&#10;/b0PsR1WP1+J1QzcSaWSAZQhQ0Mvq7JKCWcRLQP6U0nd0Is8fpNjIsvPpk3JgUk1rbGAMkfakenE&#13;&#10;OYybMSmc+o2SbKA9oA4OJjvi88FFD+4vJQNasaH+z445QYn6alDLy2I+j95Nm3m1LHHjziOb8wgz&#13;&#10;HKEaGiiZljch+X2ifI2adzKp8dLJsWW0WBLp+Byih8/36dbLo10/AQAA//8DAFBLAwQUAAYACAAA&#13;&#10;ACEAE+rh1OIAAAAQAQAADwAAAGRycy9kb3ducmV2LnhtbEyPT0/DMAzF70j7DpEncWPJ1lKxruk0&#13;&#10;MXEFMf5I3LLGaysap2qytXx7vBNcLNtPfn6/Yju5TlxwCK0nDcuFAoFUedtSreH97enuAUSIhqzp&#13;&#10;PKGGHwywLWc3hcmtH+kVL4dYCzahkBsNTYx9LmWoGnQmLHyPxNrJD85EHoda2sGMbO46uVIqk860&#13;&#10;xB8a0+Njg9X34ew0fDyfvj5T9VLv3X0/+klJcmup9e182m+47DYgIk7x7wKuDJwfSg529GeyQXQa&#13;&#10;mCbyVqVJAuKqq2zJQEfu0mSdgSwL+R+k/AUAAP//AwBQSwECLQAUAAYACAAAACEAtoM4kv4AAADh&#13;&#10;AQAAEwAAAAAAAAAAAAAAAAAAAAAAW0NvbnRlbnRfVHlwZXNdLnhtbFBLAQItABQABgAIAAAAIQA4&#13;&#10;/SH/1gAAAJQBAAALAAAAAAAAAAAAAAAAAC8BAABfcmVscy8ucmVsc1BLAQItABQABgAIAAAAIQBH&#13;&#10;KU53DwIAAPwDAAAOAAAAAAAAAAAAAAAAAC4CAABkcnMvZTJvRG9jLnhtbFBLAQItABQABgAIAAAA&#13;&#10;IQAT6uHU4gAAABABAAAPAAAAAAAAAAAAAAAAAGkEAABkcnMvZG93bnJldi54bWxQSwUGAAAAAAQA&#13;&#10;BADzAAAAeAUAAAAA&#13;&#10;" filled="f" stroked="f">
                <v:textbox>
                  <w:txbxContent>
                    <w:p w14:paraId="48ADB852" w14:textId="77777777" w:rsidR="004E15DD" w:rsidRPr="007F0787" w:rsidRDefault="004E15DD" w:rsidP="004E15DD">
                      <w:pPr>
                        <w:jc w:val="center"/>
                        <w:rPr>
                          <w:rFonts w:ascii="Eras Light ITC" w:hAnsi="Eras Light ITC"/>
                          <w:color w:val="FFFFFF" w:themeColor="background1"/>
                          <w:sz w:val="44"/>
                          <w:szCs w:val="36"/>
                          <w:lang w:val="es-PE"/>
                        </w:rPr>
                      </w:pPr>
                      <w:r w:rsidRPr="007F0787">
                        <w:rPr>
                          <w:rFonts w:ascii="Eras Light ITC" w:hAnsi="Eras Light ITC"/>
                          <w:color w:val="FFFFFF" w:themeColor="background1"/>
                          <w:sz w:val="44"/>
                          <w:szCs w:val="36"/>
                          <w:lang w:val="es-PE"/>
                        </w:rPr>
                        <w:t xml:space="preserve">Potenciamos el Talento </w:t>
                      </w:r>
                      <w:r>
                        <w:rPr>
                          <w:rFonts w:ascii="Eras Light ITC" w:hAnsi="Eras Light ITC"/>
                          <w:color w:val="FFFFFF" w:themeColor="background1"/>
                          <w:sz w:val="44"/>
                          <w:szCs w:val="36"/>
                          <w:lang w:val="es-PE"/>
                        </w:rPr>
                        <w:t>con</w:t>
                      </w:r>
                      <w:r w:rsidRPr="007F0787">
                        <w:rPr>
                          <w:rFonts w:ascii="Eras Light ITC" w:hAnsi="Eras Light ITC"/>
                          <w:color w:val="FFFFFF" w:themeColor="background1"/>
                          <w:sz w:val="44"/>
                          <w:szCs w:val="36"/>
                          <w:lang w:val="es-PE"/>
                        </w:rPr>
                        <w:t xml:space="preserve"> People Analytics</w:t>
                      </w:r>
                    </w:p>
                    <w:p w14:paraId="4B84FD20" w14:textId="77777777" w:rsidR="004E15DD" w:rsidRDefault="004E15DD" w:rsidP="004E15DD">
                      <w:pPr>
                        <w:jc w:val="center"/>
                        <w:rPr>
                          <w:color w:val="FFFFFF" w:themeColor="background1"/>
                          <w:lang w:val="es-PE"/>
                        </w:rPr>
                      </w:pPr>
                    </w:p>
                    <w:p w14:paraId="47EF9E93" w14:textId="77777777" w:rsidR="004E15DD" w:rsidRPr="00D33E4C" w:rsidRDefault="004E15DD" w:rsidP="004E15DD">
                      <w:pPr>
                        <w:jc w:val="center"/>
                        <w:rPr>
                          <w:rFonts w:ascii="Corbel Light" w:hAnsi="Corbel Light"/>
                          <w:color w:val="DDDBF3" w:themeColor="text1" w:themeTint="1A"/>
                          <w:lang w:val="es-PE"/>
                        </w:rPr>
                      </w:pPr>
                      <w:r w:rsidRPr="00D33E4C">
                        <w:rPr>
                          <w:rFonts w:ascii="Corbel Light" w:hAnsi="Corbel Light"/>
                          <w:color w:val="FFFFFF" w:themeColor="background1"/>
                          <w:lang w:val="es-PE"/>
                        </w:rPr>
                        <w:t xml:space="preserve">Visita nuestra web: </w:t>
                      </w:r>
                      <w:r w:rsidR="00F26E15">
                        <w:fldChar w:fldCharType="begin"/>
                      </w:r>
                      <w:r w:rsidR="00F26E15" w:rsidRPr="00093C05">
                        <w:rPr>
                          <w:lang w:val="es-ES"/>
                        </w:rPr>
                        <w:instrText xml:space="preserve"> HYPERLINK "http://www.hc-planning.com" </w:instrText>
                      </w:r>
                      <w:r w:rsidR="00F26E15">
                        <w:fldChar w:fldCharType="separate"/>
                      </w:r>
                      <w:r w:rsidRPr="00D33E4C">
                        <w:rPr>
                          <w:rStyle w:val="Hyperlink"/>
                          <w:rFonts w:ascii="Corbel Light" w:hAnsi="Corbel Light"/>
                          <w:color w:val="DDDBF3" w:themeColor="text1" w:themeTint="1A"/>
                          <w:lang w:val="es-PE"/>
                        </w:rPr>
                        <w:t>www.hc-planning.com</w:t>
                      </w:r>
                      <w:r w:rsidR="00F26E15">
                        <w:rPr>
                          <w:rStyle w:val="Hyperlink"/>
                          <w:rFonts w:ascii="Corbel Light" w:hAnsi="Corbel Light"/>
                          <w:color w:val="DDDBF3" w:themeColor="text1" w:themeTint="1A"/>
                          <w:lang w:val="es-PE"/>
                        </w:rPr>
                        <w:fldChar w:fldCharType="end"/>
                      </w:r>
                    </w:p>
                    <w:p w14:paraId="4EA34119" w14:textId="77777777" w:rsidR="004E15DD" w:rsidRPr="00D33E4C" w:rsidRDefault="004E15DD" w:rsidP="004E15DD">
                      <w:pPr>
                        <w:jc w:val="center"/>
                        <w:rPr>
                          <w:rFonts w:ascii="Corbel Light" w:hAnsi="Corbel Light"/>
                          <w:b w:val="0"/>
                          <w:bCs/>
                          <w:color w:val="FFFFFF" w:themeColor="background1"/>
                          <w:sz w:val="22"/>
                          <w:szCs w:val="18"/>
                          <w:u w:val="single"/>
                          <w:lang w:val="es-PE"/>
                        </w:rPr>
                      </w:pPr>
                      <w:r w:rsidRPr="00D33E4C">
                        <w:rPr>
                          <w:rFonts w:ascii="Corbel Light" w:hAnsi="Corbel Light"/>
                          <w:b w:val="0"/>
                          <w:bCs/>
                          <w:color w:val="FFFFFF" w:themeColor="background1"/>
                          <w:sz w:val="22"/>
                          <w:szCs w:val="18"/>
                          <w:lang w:val="es-PE"/>
                        </w:rPr>
                        <w:t xml:space="preserve">Si te gustó este reporte déjanos un comentario en </w:t>
                      </w:r>
                      <w:r w:rsidRPr="00D33E4C">
                        <w:rPr>
                          <w:rFonts w:ascii="Corbel Light" w:hAnsi="Corbel Light"/>
                          <w:b w:val="0"/>
                          <w:bCs/>
                          <w:color w:val="DDDBF3" w:themeColor="text1" w:themeTint="1A"/>
                          <w:sz w:val="22"/>
                          <w:szCs w:val="18"/>
                          <w:u w:val="single"/>
                          <w:lang w:val="es-PE"/>
                        </w:rPr>
                        <w:t>nuestra página de Facebook</w:t>
                      </w:r>
                    </w:p>
                    <w:p w14:paraId="680531CC" w14:textId="77777777" w:rsidR="004E15DD" w:rsidRPr="00D33E4C" w:rsidRDefault="004E15DD" w:rsidP="004E15DD">
                      <w:pPr>
                        <w:jc w:val="center"/>
                        <w:rPr>
                          <w:rFonts w:ascii="Corbel Light" w:hAnsi="Corbel Light"/>
                          <w:b w:val="0"/>
                          <w:bCs/>
                          <w:color w:val="FFFFFF" w:themeColor="background1"/>
                          <w:sz w:val="22"/>
                          <w:szCs w:val="18"/>
                          <w:lang w:val="es-PE"/>
                        </w:rPr>
                      </w:pPr>
                    </w:p>
                    <w:p w14:paraId="2A545785" w14:textId="77777777" w:rsidR="004E15DD" w:rsidRPr="00D33E4C" w:rsidRDefault="004E15DD" w:rsidP="004E15DD">
                      <w:pPr>
                        <w:jc w:val="center"/>
                        <w:rPr>
                          <w:rFonts w:ascii="Corbel Light" w:hAnsi="Corbel Light"/>
                          <w:b w:val="0"/>
                          <w:bCs/>
                          <w:color w:val="FFFFFF" w:themeColor="background1"/>
                          <w:sz w:val="22"/>
                          <w:szCs w:val="18"/>
                          <w:lang w:val="es-PE"/>
                        </w:rPr>
                      </w:pPr>
                      <w:r w:rsidRPr="00D33E4C">
                        <w:rPr>
                          <w:rFonts w:ascii="Corbel Light" w:hAnsi="Corbel Light"/>
                          <w:b w:val="0"/>
                          <w:bCs/>
                          <w:color w:val="FFFFFF" w:themeColor="background1"/>
                          <w:sz w:val="22"/>
                          <w:szCs w:val="18"/>
                          <w:lang w:val="es-PE"/>
                        </w:rPr>
                        <w:t xml:space="preserve">Otros reportes que te pueden interesar: </w:t>
                      </w:r>
                    </w:p>
                    <w:p w14:paraId="00AE5F30" w14:textId="77777777" w:rsidR="004E15DD" w:rsidRPr="00D33E4C" w:rsidRDefault="004E15DD" w:rsidP="004E15DD">
                      <w:pPr>
                        <w:jc w:val="center"/>
                        <w:rPr>
                          <w:rFonts w:ascii="Corbel Light" w:hAnsi="Corbel Light"/>
                          <w:b w:val="0"/>
                          <w:bCs/>
                          <w:color w:val="FFFFFF" w:themeColor="background1"/>
                          <w:sz w:val="22"/>
                          <w:szCs w:val="18"/>
                          <w:lang w:val="es-PE"/>
                        </w:rPr>
                      </w:pPr>
                      <w:r w:rsidRPr="00D33E4C">
                        <w:rPr>
                          <w:rFonts w:ascii="Corbel Light" w:hAnsi="Corbel Light"/>
                          <w:b w:val="0"/>
                          <w:bCs/>
                          <w:color w:val="FFFFFF" w:themeColor="background1"/>
                          <w:sz w:val="22"/>
                          <w:szCs w:val="18"/>
                          <w:lang w:val="es-PE"/>
                        </w:rPr>
                        <w:t xml:space="preserve">Perfil Profesional – Conoce todos los aspectos de tu perfil profesional para seguir potenciándote y avanzar </w:t>
                      </w:r>
                    </w:p>
                    <w:p w14:paraId="3C866E0F" w14:textId="77777777" w:rsidR="004E15DD" w:rsidRPr="00D33E4C" w:rsidRDefault="004E15DD" w:rsidP="004E15DD">
                      <w:pPr>
                        <w:jc w:val="center"/>
                        <w:rPr>
                          <w:rFonts w:ascii="Corbel Light" w:hAnsi="Corbel Light"/>
                          <w:b w:val="0"/>
                          <w:bCs/>
                          <w:color w:val="FFFFFF" w:themeColor="background1"/>
                          <w:sz w:val="22"/>
                          <w:szCs w:val="18"/>
                          <w:lang w:val="es-PE"/>
                        </w:rPr>
                      </w:pPr>
                      <w:r w:rsidRPr="00D33E4C">
                        <w:rPr>
                          <w:rFonts w:ascii="Corbel Light" w:hAnsi="Corbel Light"/>
                          <w:b w:val="0"/>
                          <w:bCs/>
                          <w:color w:val="FFFFFF" w:themeColor="background1"/>
                          <w:sz w:val="22"/>
                          <w:szCs w:val="18"/>
                          <w:lang w:val="es-PE"/>
                        </w:rPr>
                        <w:t>Liderazgo – conoce más detalles de tu estilo de liderazgo y cómo potenciarlo</w:t>
                      </w:r>
                    </w:p>
                    <w:p w14:paraId="0C390314" w14:textId="77777777" w:rsidR="004E15DD" w:rsidRPr="00D33E4C" w:rsidRDefault="004E15DD" w:rsidP="004E15DD">
                      <w:pPr>
                        <w:jc w:val="center"/>
                        <w:rPr>
                          <w:rFonts w:ascii="Corbel Light" w:hAnsi="Corbel Light"/>
                          <w:b w:val="0"/>
                          <w:bCs/>
                          <w:color w:val="FFFFFF" w:themeColor="background1"/>
                          <w:sz w:val="22"/>
                          <w:szCs w:val="18"/>
                          <w:lang w:val="es-PE"/>
                        </w:rPr>
                      </w:pPr>
                      <w:r w:rsidRPr="00D33E4C">
                        <w:rPr>
                          <w:rFonts w:ascii="Corbel Light" w:hAnsi="Corbel Light"/>
                          <w:b w:val="0"/>
                          <w:bCs/>
                          <w:color w:val="FFFFFF" w:themeColor="background1"/>
                          <w:sz w:val="22"/>
                          <w:szCs w:val="18"/>
                          <w:lang w:val="es-PE"/>
                        </w:rPr>
                        <w:t>Personalidad – Analiza cómo evolucionar hacia la persona que siempre quisiste ser</w:t>
                      </w:r>
                    </w:p>
                    <w:p w14:paraId="0237DC1A" w14:textId="77777777" w:rsidR="004E15DD" w:rsidRPr="00B634EF" w:rsidRDefault="004E15DD" w:rsidP="004E15DD">
                      <w:pPr>
                        <w:jc w:val="center"/>
                        <w:rPr>
                          <w:b w:val="0"/>
                          <w:bCs/>
                          <w:color w:val="FFFFFF" w:themeColor="background1"/>
                          <w:sz w:val="22"/>
                          <w:szCs w:val="18"/>
                          <w:lang w:val="es-PE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17416">
        <w:rPr>
          <w:noProof/>
          <w:color w:val="FFFFFF" w:themeColor="background1"/>
          <w:lang w:val="es-ES" w:eastAsia="es-ES"/>
        </w:rPr>
        <w:drawing>
          <wp:anchor distT="0" distB="0" distL="114300" distR="114300" simplePos="0" relativeHeight="251795456" behindDoc="1" locked="0" layoutInCell="1" allowOverlap="1" wp14:anchorId="3C77E3F5" wp14:editId="159938DF">
            <wp:simplePos x="0" y="0"/>
            <wp:positionH relativeFrom="margin">
              <wp:posOffset>1772920</wp:posOffset>
            </wp:positionH>
            <wp:positionV relativeFrom="margin">
              <wp:posOffset>5519621</wp:posOffset>
            </wp:positionV>
            <wp:extent cx="3148330" cy="853440"/>
            <wp:effectExtent l="0" t="0" r="0" b="0"/>
            <wp:wrapTight wrapText="bothSides">
              <wp:wrapPolygon edited="0">
                <wp:start x="2091" y="964"/>
                <wp:lineTo x="0" y="8679"/>
                <wp:lineTo x="0" y="14464"/>
                <wp:lineTo x="392" y="17357"/>
                <wp:lineTo x="1046" y="19768"/>
                <wp:lineTo x="2745" y="19768"/>
                <wp:lineTo x="2875" y="18804"/>
                <wp:lineTo x="20258" y="11571"/>
                <wp:lineTo x="20520" y="6750"/>
                <wp:lineTo x="16860" y="5304"/>
                <wp:lineTo x="3267" y="964"/>
                <wp:lineTo x="2091" y="964"/>
              </wp:wrapPolygon>
            </wp:wrapTight>
            <wp:docPr id="1051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9518BCE5-873B-4A70-B100-7BB928BFD3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9518BCE5-873B-4A70-B100-7BB928BFD3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5" r="3975"/>
                    <a:stretch/>
                  </pic:blipFill>
                  <pic:spPr>
                    <a:xfrm>
                      <a:off x="0" y="0"/>
                      <a:ext cx="3148330" cy="85344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8563376" h="2175160">
                          <a:moveTo>
                            <a:pt x="0" y="0"/>
                          </a:moveTo>
                          <a:lnTo>
                            <a:pt x="8563376" y="0"/>
                          </a:lnTo>
                          <a:lnTo>
                            <a:pt x="7555992" y="2175160"/>
                          </a:lnTo>
                          <a:lnTo>
                            <a:pt x="0" y="2175160"/>
                          </a:lnTo>
                          <a:close/>
                        </a:path>
                      </a:pathLst>
                    </a:cu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6DAF">
        <w:rPr>
          <w:rFonts w:ascii="Corbel Light" w:hAnsi="Corbel Light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2089" behindDoc="1" locked="0" layoutInCell="1" allowOverlap="1" wp14:anchorId="45C8FD42" wp14:editId="0CB18A15">
                <wp:simplePos x="0" y="0"/>
                <wp:positionH relativeFrom="margin">
                  <wp:align>center</wp:align>
                </wp:positionH>
                <wp:positionV relativeFrom="paragraph">
                  <wp:posOffset>1750495</wp:posOffset>
                </wp:positionV>
                <wp:extent cx="7854674" cy="3538220"/>
                <wp:effectExtent l="0" t="0" r="13335" b="0"/>
                <wp:wrapNone/>
                <wp:docPr id="1055" name="Flowchart: Document 1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4674" cy="3538220"/>
                        </a:xfrm>
                        <a:prstGeom prst="flowChartDocumen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207E0E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Flowchart: Document 1055" o:spid="_x0000_s1026" type="#_x0000_t114" style="position:absolute;margin-left:0;margin-top:137.85pt;width:618.5pt;height:278.6pt;z-index:-251664391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mpBmQIAAIoFAAAOAAAAZHJzL2Uyb0RvYy54bWysVEtv2zAMvg/YfxB0X+2kSdsZdYogRYYB&#10;RVesHXpWZCk2IImapMTJfv0o+ZGgK3YYloNCmuTHN2/vDlqRvXC+AVPSyUVOiTAcqsZsS/rjZf3p&#10;hhIfmKmYAiNKehSe3i0+frhtbSGmUIOqhCMIYnzR2pLWIdgiyzyvhWb+AqwwKJTgNAvIum1WOdYi&#10;ulbZNM+vshZcZR1w4T1+ve+EdJHwpRQ8fJPSi0BUSTG2kF6X3k18s8UtK7aO2brhfRjsH6LQrDHo&#10;dIS6Z4GRnWv+gNINd+BBhgsOOgMpGy5SDpjNJH+TzXPNrEi5YHG8Hcvk/x8sf9w/OdJU2Lt8PqfE&#10;MI1dWitoec1cKMg98J0WJpAkx3K11hdo9WyfXM95JGPuB+l0/MesyCGV+DiWWBwC4fjx+mY+u7qe&#10;UcJRdjm/vJlOUxOyk7l1PnwRoEkkSioxllWMZYgk1ZntH3xA/2g36EfXHlRTrRulEhOHSKyUI3uG&#10;7d9sJ7HdaHGmlcV0ugQSFY5KRFtlvguJdcGQp8lhmsgTGOMcizLpRDWrROdjnuNv8DK4Tz4TYESW&#10;GN2I3QMMmh3IgN0F2+tHU5EGejTO/xZYZzxaJM9gwmisGwPuPQCFWfWeO30M/6w0kdxAdcSpcdCt&#10;k7d83WCvHpgPT8zh/uCm4U0I3/CJ7Ssp9BQlNbhf732P+jjWKKWkxX0sqf+5Y05Qor4aHPjPk9ks&#10;LnBiZvNrHBviziWbc4nZ6RVgzyd4fSxPZNQPaiClA/2Kp2MZvaKIGY6+S8qDG5hV6O4EHh8ulsuk&#10;hktrWXgwz5ZH8FjVOH4vh1fmbD+wAWf9EYbdZcWbUe10o6WB5S6AbNIcn+ra1xsXPg1Of5ziRTnn&#10;k9bphC5+AwAA//8DAFBLAwQUAAYACAAAACEAsa2Otd0AAAAJAQAADwAAAGRycy9kb3ducmV2Lnht&#10;bEyPwU7DMBBE70j8g7VI3KhDCqRNs6kKKoIjlHyAE5skqr2O4k0b/h73BMfZWc28Kbazs+JkxtB7&#10;QrhfJCAMNV731CJUX693KxCBFWllPRmEHxNgW15fFSrX/kyf5nTgVsQQCrlC6JiHXMrQdMapsPCD&#10;oeh9+9EpjnJspR7VOYY7K9MkeZJO9RQbOjWYl840x8PkEKb6mceHNe2S6m3a9/p9/8G2Qry9mXcb&#10;EGxm/nuGC35EhzIy1X4iHYRFiEMYIc0eMxAXO11m8VQjrJbpGmRZyP8Lyl8AAAD//wMAUEsBAi0A&#10;FAAGAAgAAAAhALaDOJL+AAAA4QEAABMAAAAAAAAAAAAAAAAAAAAAAFtDb250ZW50X1R5cGVzXS54&#10;bWxQSwECLQAUAAYACAAAACEAOP0h/9YAAACUAQAACwAAAAAAAAAAAAAAAAAvAQAAX3JlbHMvLnJl&#10;bHNQSwECLQAUAAYACAAAACEAzcZqQZkCAACKBQAADgAAAAAAAAAAAAAAAAAuAgAAZHJzL2Uyb0Rv&#10;Yy54bWxQSwECLQAUAAYACAAAACEAsa2Otd0AAAAJAQAADwAAAAAAAAAAAAAAAADzBAAAZHJzL2Rv&#10;d25yZXYueG1sUEsFBgAAAAAEAAQA8wAAAP0FAAAAAA==&#10;" fillcolor="white [3212]" strokecolor="#012639 [1604]" strokeweight="2pt">
                <w10:wrap anchorx="margin"/>
              </v:shape>
            </w:pict>
          </mc:Fallback>
        </mc:AlternateContent>
      </w:r>
      <w:r w:rsidR="004A6DAF" w:rsidRPr="004A6DAF">
        <w:rPr>
          <w:rFonts w:ascii="Corbel Light" w:hAnsi="Corbel Light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1064" behindDoc="1" locked="0" layoutInCell="1" allowOverlap="1" wp14:anchorId="0B600BD8" wp14:editId="225B2400">
                <wp:simplePos x="0" y="0"/>
                <wp:positionH relativeFrom="page">
                  <wp:align>left</wp:align>
                </wp:positionH>
                <wp:positionV relativeFrom="paragraph">
                  <wp:posOffset>3372071</wp:posOffset>
                </wp:positionV>
                <wp:extent cx="7775603" cy="6352540"/>
                <wp:effectExtent l="0" t="0" r="0" b="0"/>
                <wp:wrapNone/>
                <wp:docPr id="1054" name="Rectangle 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5603" cy="635254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0BCE5A1" id="Rectangle 1054" o:spid="_x0000_s1026" style="position:absolute;margin-left:0;margin-top:265.5pt;width:612.25pt;height:500.2pt;z-index:-251665416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MjsmQIAAIwFAAAOAAAAZHJzL2Uyb0RvYy54bWysVE1v2zAMvQ/YfxB0X+2k+eiCOkXQosOA&#10;oi3aDj0rshQbkEWNUuJkv36U7LhdW+wwLAdFFMlH8pnk+cW+MWyn0NdgCz46yTlTVkJZ203Bfzxd&#10;fznjzAdhS2HAqoIflOcXy8+fzlu3UGOowJQKGYFYv2hdwasQ3CLLvKxUI/wJOGVJqQEbEUjETVai&#10;aAm9Mdk4z2dZC1g6BKm8p9erTsmXCV9rJcOd1l4FZgpOuYV0YjrX8cyW52KxQeGqWvZpiH/IohG1&#10;paAD1JUIgm2xfgfV1BLBgw4nEpoMtK6lSjVQNaP8TTWPlXAq1ULkeDfQ5P8frLzd3SOrS/p2+XTC&#10;mRUNfaUH4k3YjVEsvRJJrfMLsn1099hLnq6x4r3GJv5TLWyfiD0MxKp9YJIe5/P5dJafciZJNzud&#10;jqeTRH324u7Qh28KGhYvBUfKIBEqdjc+UEgyPZrEaB5MXV7XxiQBN+tLg2wn4lfOx/nsiP6HmbHR&#10;2EJ06xDjSxZL64pJt3AwKtoZ+6A0MUPpj1MmqSfVEEdIqWwYdapKlKoLP83pF9uKEh48kpQAI7Km&#10;+AN2DxD7/T12B9PbR1eVWnpwzv+WWOc8eKTIYMPg3NQW8CMAQ1X1kTv7I0kdNZGlNZQH6huEbqC8&#10;k9c1fbcb4cO9QJogmjXaCuGODm2gLTj0N84qwF8fvUd7amzSctbSRBbc/9wKVJyZ75Za/utoQl3D&#10;QhIm0/mYBHytWb/W2G1zCdQOI9o/TqZrtA/meNUIzTMtj1WMSiphJcUuuAx4FC5Dtylo/Ui1WiUz&#10;Glsnwo19dDKCR1ZjXz7tnwW6vnkD9f0tHKdXLN70cGcbPS2stgF0nRr8hdeebxr51Dj9eoo75bWc&#10;rF6W6PI3AAAA//8DAFBLAwQUAAYACAAAACEAykCKOd0AAAAKAQAADwAAAGRycy9kb3ducmV2Lnht&#10;bEyPzU7DMBCE70i8g7VI3Kjd0CIa4lQECW5ItPTQoxtvk6jxOoqdH96e7Qluszur2W+y7exaMWIf&#10;Gk8algsFAqn0tqFKw+H7/eEZRIiGrGk9oYYfDLDNb28yk1o/0Q7HfawEh1BIjYY6xi6VMpQ1OhMW&#10;vkNi7+x7ZyKPfSVtbyYOd61MlHqSzjTEH2rT4VuN5WU/OA3T8eDGT9qoAvtN8/E1FOo4F1rf382v&#10;LyAizvHvGK74jA45M538QDaIVgMXiRrWj0sWVztJVmsQJ1a8W4HMM/m/Qv4LAAD//wMAUEsBAi0A&#10;FAAGAAgAAAAhALaDOJL+AAAA4QEAABMAAAAAAAAAAAAAAAAAAAAAAFtDb250ZW50X1R5cGVzXS54&#10;bWxQSwECLQAUAAYACAAAACEAOP0h/9YAAACUAQAACwAAAAAAAAAAAAAAAAAvAQAAX3JlbHMvLnJl&#10;bHNQSwECLQAUAAYACAAAACEADIjI7JkCAACMBQAADgAAAAAAAAAAAAAAAAAuAgAAZHJzL2Uyb0Rv&#10;Yy54bWxQSwECLQAUAAYACAAAACEAykCKOd0AAAAKAQAADwAAAAAAAAAAAAAAAADzBAAAZHJzL2Rv&#10;d25yZXYueG1sUEsFBgAAAAAEAAQA8wAAAP0FAAAAAA==&#10;" fillcolor="#002060" stroked="f" strokeweight="2pt">
                <w10:wrap anchorx="page"/>
              </v:rect>
            </w:pict>
          </mc:Fallback>
        </mc:AlternateContent>
      </w:r>
      <w:r w:rsidR="000954C0" w:rsidRPr="004A6DAF">
        <w:rPr>
          <w:rFonts w:ascii="Corbel Light" w:hAnsi="Corbel Light"/>
          <w:noProof/>
          <w:lang w:val="es-ES" w:eastAsia="es-ES"/>
        </w:rPr>
        <w:drawing>
          <wp:anchor distT="0" distB="0" distL="114300" distR="114300" simplePos="0" relativeHeight="251734016" behindDoc="1" locked="0" layoutInCell="1" allowOverlap="1" wp14:anchorId="4634B9F5" wp14:editId="2E428324">
            <wp:simplePos x="0" y="0"/>
            <wp:positionH relativeFrom="page">
              <wp:align>right</wp:align>
            </wp:positionH>
            <wp:positionV relativeFrom="paragraph">
              <wp:posOffset>-457200</wp:posOffset>
            </wp:positionV>
            <wp:extent cx="7760247" cy="5164455"/>
            <wp:effectExtent l="0" t="0" r="0" b="0"/>
            <wp:wrapNone/>
            <wp:docPr id="1048" name="Picture 1048" descr="cloud black and white architecture growth sky bridge sunlight skyscraper staircase line reflection climbing stairway monochrome goal stairs symmetry way top leadership success progress achievement monochrome photography steps to 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loud black and white architecture growth sky bridge sunlight skyscraper staircase line reflection climbing stairway monochrome goal stairs symmetry way top leadership success progress achievement monochrome photography steps to succes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-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0247" cy="5164455"/>
                    </a:xfrm>
                    <a:prstGeom prst="flowChartDocumen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954C0" w:rsidRPr="004A6DAF" w:rsidSect="005A7ADA">
      <w:footerReference w:type="default" r:id="rId16"/>
      <w:type w:val="continuous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BDF322" w14:textId="77777777" w:rsidR="00F26E15" w:rsidRDefault="00F26E15">
      <w:r>
        <w:separator/>
      </w:r>
    </w:p>
    <w:p w14:paraId="24254362" w14:textId="77777777" w:rsidR="00F26E15" w:rsidRDefault="00F26E15"/>
  </w:endnote>
  <w:endnote w:type="continuationSeparator" w:id="0">
    <w:p w14:paraId="683EE279" w14:textId="77777777" w:rsidR="00F26E15" w:rsidRDefault="00F26E15">
      <w:r>
        <w:continuationSeparator/>
      </w:r>
    </w:p>
    <w:p w14:paraId="4F833D22" w14:textId="77777777" w:rsidR="00F26E15" w:rsidRDefault="00F26E1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bel Light">
    <w:altName w:val="Calibri"/>
    <w:panose1 w:val="020B0604020202020204"/>
    <w:charset w:val="00"/>
    <w:family w:val="swiss"/>
    <w:pitch w:val="variable"/>
    <w:sig w:usb0="A00002EF" w:usb1="4000A44B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haroni">
    <w:altName w:val="Times New Roman"/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Eras Light ITC">
    <w:panose1 w:val="020B04020305040208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3A560E" w14:textId="62A4618C" w:rsidR="00DF027C" w:rsidRPr="00B634EF" w:rsidRDefault="00B634EF">
    <w:pPr>
      <w:pStyle w:val="Footer"/>
      <w:rPr>
        <w:lang w:val="es-PE"/>
      </w:rPr>
    </w:pPr>
    <w:r w:rsidRPr="00B634EF">
      <w:rPr>
        <w:b w:val="0"/>
        <w:bCs/>
        <w:sz w:val="20"/>
        <w:szCs w:val="16"/>
        <w:lang w:val="es-PE"/>
      </w:rPr>
      <w:t>Buscamos el mejor talento para las organizaciones y el mejor lugar para trabajar para las personas</w:t>
    </w:r>
    <w:sdt>
      <w:sdtPr>
        <w:id w:val="808363808"/>
        <w:docPartObj>
          <w:docPartGallery w:val="Page Numbers (Bottom of Page)"/>
          <w:docPartUnique/>
        </w:docPartObj>
      </w:sdtPr>
      <w:sdtEndPr/>
      <w:sdtContent>
        <w:r>
          <w:rPr>
            <w:noProof/>
            <w:lang w:val="es-ES" w:eastAsia="es-E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6AEBC31" wp14:editId="0F7BBFB3">
                  <wp:simplePos x="0" y="0"/>
                  <wp:positionH relativeFrom="lef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17780"/>
                  <wp:wrapNone/>
                  <wp:docPr id="1053" name="Rectangle 10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7665AA" w14:textId="73BC6BC9" w:rsidR="00B634EF" w:rsidRPr="009739D0" w:rsidRDefault="001D0BB2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3592CF" w:themeColor="accent2"/>
                                  <w:lang w:val="es-PE"/>
                                </w:rPr>
                              </w:pPr>
                              <w:r>
                                <w:rPr>
                                  <w:noProof/>
                                  <w:color w:val="3592CF" w:themeColor="accent2"/>
                                  <w:lang w:val="es-PE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26AEBC31" id="Rectangle 1053" o:spid="_x0000_s1032" style="position:absolute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oHDw/QEAANMDAAAOAAAAZHJzL2Uyb0RvYy54bWysU1Fv0zAQfkfiP1h+p0nGunZR02naNEAa&#13;&#10;MDH4AY5jNxaOz5zdJuXXc3ZLt8Ebwg+W73z+7r7vzqurabBspzAYcA2vZiVnyknojNs0/NvXuzdL&#13;&#10;zkIUrhMWnGr4XgV+tX79ajX6Wp1BD7ZTyAjEhXr0De9j9HVRBNmrQYQZeOXoUgMOIpKJm6JDMRL6&#13;&#10;YIuzsrwoRsDOI0gVAnlvD5d8nfG1VjJ+1jqoyGzDqbaYd8x7m/ZivRL1BoXvjTyWIf6hikEYR0lP&#13;&#10;ULciCrZF8xfUYCRCAB1nEoYCtDZSZQ7Epir/YPPYC68yFxIn+JNM4f/Byk+7B2Smo96V87ecOTFQ&#13;&#10;l76QbsJtrGLZSyKNPtQU++gfMNEM/h7k98Ac3PQUqK4RYeyV6Ki0KolavHiQjEBPWTt+hI4SiG2E&#13;&#10;rNekcWAI1JeqXJZpcaat8e8TTspEErEp92t/6peaIpPknF/MF8s5Z5Kuqstqscj9LESdUNNjjyG+&#13;&#10;UzCwdGg4Eq0MKnb3IaYqn0JSuIM7Y20eCeteOCgweTKrROQgSJza6ahNC92e+GUmRIF+BOXrAX9y&#13;&#10;NtJ0NTz82ApUnNkPjjS6rM7P0zhmgw743Nv+9gonCaLhkbPD8SYeRnfr0Wz6JFqm4+Ca9NQmU0pa&#13;&#10;H6o51kuTk5kepzyN5nM7Rz39xfUvAAAA//8DAFBLAwQUAAYACAAAACEAT8LzIt4AAAAIAQAADwAA&#13;&#10;AGRycy9kb3ducmV2LnhtbEyPQUvDQBCF74L/YRnBm920FWnTTIoogqhtbBXP2+yYBLOzMbtt4793&#13;&#10;9KKXB8PjvXlfthxcqw7Uh8YzwniUgCIuvW24Qnh9ubuYgQrRsDWtZ0L4ogDL/PQkM6n1R97QYRsr&#13;&#10;JSUcUoNQx9ilWoeyJmfCyHfE4r373pkoZ19p25ujlLtWT5LkSjvTsHyoTUc3NZUf271D8G+fj7ZY&#13;&#10;u5XWxfqpvL+cPj8UjHh+NtwuRK4XoCIN8S8BPwyyH3IZtvN7tkG1CEITf1W82XwMaocwTSag80z/&#13;&#10;B8i/AQAA//8DAFBLAQItABQABgAIAAAAIQC2gziS/gAAAOEBAAATAAAAAAAAAAAAAAAAAAAAAABb&#13;&#10;Q29udGVudF9UeXBlc10ueG1sUEsBAi0AFAAGAAgAAAAhADj9If/WAAAAlAEAAAsAAAAAAAAAAAAA&#13;&#10;AAAALwEAAF9yZWxzLy5yZWxzUEsBAi0AFAAGAAgAAAAhAEygcPD9AQAA0wMAAA4AAAAAAAAAAAAA&#13;&#10;AAAALgIAAGRycy9lMm9Eb2MueG1sUEsBAi0AFAAGAAgAAAAhAE/C8yLeAAAACAEAAA8AAAAAAAAA&#13;&#10;AAAAAAAAVwQAAGRycy9kb3ducmV2LnhtbFBLBQYAAAAABAAEAPMAAABiBQAAAAA=&#13;&#10;" filled="f" fillcolor="#c0504d" stroked="f" strokecolor="#5c83b4" strokeweight="2.25pt">
                  <v:textbox inset=",0,,0">
                    <w:txbxContent>
                      <w:p w14:paraId="187665AA" w14:textId="73BC6BC9" w:rsidR="00B634EF" w:rsidRPr="009739D0" w:rsidRDefault="001D0BB2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3592CF" w:themeColor="accent2"/>
                            <w:lang w:val="es-PE"/>
                          </w:rPr>
                        </w:pPr>
                        <w:r>
                          <w:rPr>
                            <w:noProof/>
                            <w:color w:val="3592CF" w:themeColor="accent2"/>
                            <w:lang w:val="es-PE"/>
                          </w:rPr>
                          <w:t>3</w:t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90E905" w14:textId="77777777" w:rsidR="00F26E15" w:rsidRDefault="00F26E15">
      <w:r>
        <w:separator/>
      </w:r>
    </w:p>
    <w:p w14:paraId="04484C99" w14:textId="77777777" w:rsidR="00F26E15" w:rsidRDefault="00F26E15"/>
  </w:footnote>
  <w:footnote w:type="continuationSeparator" w:id="0">
    <w:p w14:paraId="2F50B672" w14:textId="77777777" w:rsidR="00F26E15" w:rsidRDefault="00F26E15">
      <w:r>
        <w:continuationSeparator/>
      </w:r>
    </w:p>
    <w:p w14:paraId="4673FA99" w14:textId="77777777" w:rsidR="00F26E15" w:rsidRDefault="00F26E15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004C"/>
    <w:rsid w:val="00003234"/>
    <w:rsid w:val="00005AF7"/>
    <w:rsid w:val="000224FC"/>
    <w:rsid w:val="0002482E"/>
    <w:rsid w:val="00026BE7"/>
    <w:rsid w:val="00034580"/>
    <w:rsid w:val="00050324"/>
    <w:rsid w:val="00093C05"/>
    <w:rsid w:val="000954C0"/>
    <w:rsid w:val="00097012"/>
    <w:rsid w:val="000A0150"/>
    <w:rsid w:val="000E63C9"/>
    <w:rsid w:val="00116D4D"/>
    <w:rsid w:val="00117389"/>
    <w:rsid w:val="00130E9D"/>
    <w:rsid w:val="00150A6D"/>
    <w:rsid w:val="00170132"/>
    <w:rsid w:val="00181EE1"/>
    <w:rsid w:val="00185B35"/>
    <w:rsid w:val="001B4C8B"/>
    <w:rsid w:val="001D0BB2"/>
    <w:rsid w:val="001F2BC8"/>
    <w:rsid w:val="001F5F6B"/>
    <w:rsid w:val="00243EBC"/>
    <w:rsid w:val="00246A35"/>
    <w:rsid w:val="00250298"/>
    <w:rsid w:val="00256553"/>
    <w:rsid w:val="00284348"/>
    <w:rsid w:val="002A49BE"/>
    <w:rsid w:val="002E612C"/>
    <w:rsid w:val="002F51F5"/>
    <w:rsid w:val="00312137"/>
    <w:rsid w:val="003172C1"/>
    <w:rsid w:val="00330359"/>
    <w:rsid w:val="0033762F"/>
    <w:rsid w:val="0035228D"/>
    <w:rsid w:val="00366C7E"/>
    <w:rsid w:val="00384EA3"/>
    <w:rsid w:val="003A39A1"/>
    <w:rsid w:val="003C2191"/>
    <w:rsid w:val="003D2E33"/>
    <w:rsid w:val="003D3863"/>
    <w:rsid w:val="004110DE"/>
    <w:rsid w:val="00412B65"/>
    <w:rsid w:val="004231B2"/>
    <w:rsid w:val="00426E8B"/>
    <w:rsid w:val="0043705E"/>
    <w:rsid w:val="0044085A"/>
    <w:rsid w:val="004609DE"/>
    <w:rsid w:val="00461535"/>
    <w:rsid w:val="00465F79"/>
    <w:rsid w:val="00476A81"/>
    <w:rsid w:val="00492799"/>
    <w:rsid w:val="004A6DAF"/>
    <w:rsid w:val="004B21A5"/>
    <w:rsid w:val="004B7E2D"/>
    <w:rsid w:val="004E15DD"/>
    <w:rsid w:val="005019D7"/>
    <w:rsid w:val="005037F0"/>
    <w:rsid w:val="00516A86"/>
    <w:rsid w:val="005275F6"/>
    <w:rsid w:val="00563C88"/>
    <w:rsid w:val="00572102"/>
    <w:rsid w:val="005A3F18"/>
    <w:rsid w:val="005A7ADA"/>
    <w:rsid w:val="005F1BB0"/>
    <w:rsid w:val="00617416"/>
    <w:rsid w:val="0065641B"/>
    <w:rsid w:val="00656C4D"/>
    <w:rsid w:val="00665D96"/>
    <w:rsid w:val="006E2B4E"/>
    <w:rsid w:val="006E5716"/>
    <w:rsid w:val="006F1183"/>
    <w:rsid w:val="00727A06"/>
    <w:rsid w:val="007302B3"/>
    <w:rsid w:val="00730733"/>
    <w:rsid w:val="00730E3A"/>
    <w:rsid w:val="00732003"/>
    <w:rsid w:val="00736AAF"/>
    <w:rsid w:val="00765B2A"/>
    <w:rsid w:val="00771B6D"/>
    <w:rsid w:val="00783A34"/>
    <w:rsid w:val="0079502B"/>
    <w:rsid w:val="007B6C37"/>
    <w:rsid w:val="007C25B0"/>
    <w:rsid w:val="007C6B52"/>
    <w:rsid w:val="007D16C5"/>
    <w:rsid w:val="007D547A"/>
    <w:rsid w:val="008009F8"/>
    <w:rsid w:val="008071F2"/>
    <w:rsid w:val="00834442"/>
    <w:rsid w:val="00845020"/>
    <w:rsid w:val="00862FE4"/>
    <w:rsid w:val="0086389A"/>
    <w:rsid w:val="00871BC2"/>
    <w:rsid w:val="0087605E"/>
    <w:rsid w:val="008947CD"/>
    <w:rsid w:val="008A1745"/>
    <w:rsid w:val="008A1943"/>
    <w:rsid w:val="008B1FEE"/>
    <w:rsid w:val="008C50E5"/>
    <w:rsid w:val="008D3643"/>
    <w:rsid w:val="008E067F"/>
    <w:rsid w:val="00903C32"/>
    <w:rsid w:val="00916B16"/>
    <w:rsid w:val="009173B9"/>
    <w:rsid w:val="0093335D"/>
    <w:rsid w:val="0093613E"/>
    <w:rsid w:val="00943026"/>
    <w:rsid w:val="00966B81"/>
    <w:rsid w:val="009739D0"/>
    <w:rsid w:val="00983149"/>
    <w:rsid w:val="009A1DD6"/>
    <w:rsid w:val="009C7720"/>
    <w:rsid w:val="009D71C0"/>
    <w:rsid w:val="00A23AFA"/>
    <w:rsid w:val="00A31B3E"/>
    <w:rsid w:val="00A40025"/>
    <w:rsid w:val="00A532F3"/>
    <w:rsid w:val="00A62D8B"/>
    <w:rsid w:val="00A8004C"/>
    <w:rsid w:val="00A8489E"/>
    <w:rsid w:val="00AC29F3"/>
    <w:rsid w:val="00B231E5"/>
    <w:rsid w:val="00B4322F"/>
    <w:rsid w:val="00B52304"/>
    <w:rsid w:val="00B634EF"/>
    <w:rsid w:val="00BA09BF"/>
    <w:rsid w:val="00BC5CBF"/>
    <w:rsid w:val="00BD0B37"/>
    <w:rsid w:val="00BF6943"/>
    <w:rsid w:val="00C02B87"/>
    <w:rsid w:val="00C053F1"/>
    <w:rsid w:val="00C11D1B"/>
    <w:rsid w:val="00C4086D"/>
    <w:rsid w:val="00C5140D"/>
    <w:rsid w:val="00CA1896"/>
    <w:rsid w:val="00CB5B28"/>
    <w:rsid w:val="00CB744D"/>
    <w:rsid w:val="00CF5371"/>
    <w:rsid w:val="00D0323A"/>
    <w:rsid w:val="00D054B7"/>
    <w:rsid w:val="00D0559F"/>
    <w:rsid w:val="00D077E9"/>
    <w:rsid w:val="00D14B61"/>
    <w:rsid w:val="00D33ACB"/>
    <w:rsid w:val="00D42CB7"/>
    <w:rsid w:val="00D5413D"/>
    <w:rsid w:val="00D55C14"/>
    <w:rsid w:val="00D570A9"/>
    <w:rsid w:val="00D70D02"/>
    <w:rsid w:val="00D770C7"/>
    <w:rsid w:val="00D86945"/>
    <w:rsid w:val="00D90290"/>
    <w:rsid w:val="00DB2126"/>
    <w:rsid w:val="00DB6DED"/>
    <w:rsid w:val="00DC6CA3"/>
    <w:rsid w:val="00DD152F"/>
    <w:rsid w:val="00DE213F"/>
    <w:rsid w:val="00DF027C"/>
    <w:rsid w:val="00E00A32"/>
    <w:rsid w:val="00E22ACD"/>
    <w:rsid w:val="00E334F9"/>
    <w:rsid w:val="00E37334"/>
    <w:rsid w:val="00E620B0"/>
    <w:rsid w:val="00E81B40"/>
    <w:rsid w:val="00EA3B5F"/>
    <w:rsid w:val="00ED39B0"/>
    <w:rsid w:val="00EF555B"/>
    <w:rsid w:val="00F027BB"/>
    <w:rsid w:val="00F11DCF"/>
    <w:rsid w:val="00F162EA"/>
    <w:rsid w:val="00F26E15"/>
    <w:rsid w:val="00F51884"/>
    <w:rsid w:val="00F52D27"/>
    <w:rsid w:val="00F77BF1"/>
    <w:rsid w:val="00F83527"/>
    <w:rsid w:val="00F8588F"/>
    <w:rsid w:val="00FD583F"/>
    <w:rsid w:val="00FD7488"/>
    <w:rsid w:val="00FF16B4"/>
    <w:rsid w:val="00FF6FFE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5C212A"/>
  <w15:docId w15:val="{EC6C1EB3-3169-4CB7-BE7D-C5D616D48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table" w:styleId="PlainTable2">
    <w:name w:val="Plain Table 2"/>
    <w:basedOn w:val="TableNormal"/>
    <w:uiPriority w:val="42"/>
    <w:rsid w:val="00983149"/>
    <w:pPr>
      <w:spacing w:after="0" w:line="240" w:lineRule="auto"/>
    </w:pPr>
    <w:tblPr>
      <w:tblStyleRowBandSize w:val="1"/>
      <w:tblStyleColBandSize w:val="1"/>
      <w:tblBorders>
        <w:top w:val="single" w:sz="4" w:space="0" w:color="5951C8" w:themeColor="text1" w:themeTint="80"/>
        <w:bottom w:val="single" w:sz="4" w:space="0" w:color="5951C8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5951C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2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1Horz">
      <w:tblPr/>
      <w:tcPr>
        <w:tcBorders>
          <w:top w:val="single" w:sz="4" w:space="0" w:color="5951C8" w:themeColor="text1" w:themeTint="80"/>
          <w:bottom w:val="single" w:sz="4" w:space="0" w:color="5951C8" w:themeColor="text1" w:themeTint="80"/>
        </w:tcBorders>
      </w:tcPr>
    </w:tblStylePr>
  </w:style>
  <w:style w:type="table" w:styleId="TableGridLight">
    <w:name w:val="Grid Table Light"/>
    <w:basedOn w:val="TableNormal"/>
    <w:uiPriority w:val="40"/>
    <w:rsid w:val="00D14B6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7D547A"/>
    <w:rPr>
      <w:color w:val="3592C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D54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700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92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2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48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9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1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6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8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microsoft.com/office/2007/relationships/hdphoto" Target="media/hdphoto1.wdp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anessa\AppData\Local\Microsoft\Office\16.0\DTS\en-US%7b3CBECB25-B110-4E0C-A39C-42CF69A6D4C1%7d\%7b3A2D5417-89EF-4CBB-8D3C-32C8044B758F%7dtf1639285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46F5CD60F0749D4BA9B585DD96E34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0ED33F-2969-4579-9F2C-BAA9061E18B7}"/>
      </w:docPartPr>
      <w:docPartBody>
        <w:p w:rsidR="00D31B56" w:rsidRDefault="002B1280">
          <w:pPr>
            <w:pStyle w:val="046F5CD60F0749D4BA9B585DD96E34C6"/>
          </w:pPr>
          <w:r>
            <w:t>COMPANY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bel Light">
    <w:altName w:val="Calibri"/>
    <w:panose1 w:val="020B0604020202020204"/>
    <w:charset w:val="00"/>
    <w:family w:val="swiss"/>
    <w:pitch w:val="variable"/>
    <w:sig w:usb0="A00002EF" w:usb1="4000A44B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haroni">
    <w:altName w:val="Times New Roman"/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Eras Light ITC">
    <w:panose1 w:val="020B04020305040208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1280"/>
    <w:rsid w:val="000703CA"/>
    <w:rsid w:val="00157463"/>
    <w:rsid w:val="00295A3F"/>
    <w:rsid w:val="002B1280"/>
    <w:rsid w:val="00301309"/>
    <w:rsid w:val="00443EB4"/>
    <w:rsid w:val="0046727F"/>
    <w:rsid w:val="00584FE0"/>
    <w:rsid w:val="00681F7D"/>
    <w:rsid w:val="007D1FF8"/>
    <w:rsid w:val="008E709D"/>
    <w:rsid w:val="00D31B56"/>
    <w:rsid w:val="00DB6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  <w:lang w:val="en-US" w:eastAsia="en-US"/>
    </w:rPr>
  </w:style>
  <w:style w:type="paragraph" w:customStyle="1" w:styleId="972C70DED33945DCB76DB03976F74369">
    <w:name w:val="972C70DED33945DCB76DB03976F74369"/>
  </w:style>
  <w:style w:type="paragraph" w:customStyle="1" w:styleId="046F5CD60F0749D4BA9B585DD96E34C6">
    <w:name w:val="046F5CD60F0749D4BA9B585DD96E34C6"/>
  </w:style>
  <w:style w:type="paragraph" w:customStyle="1" w:styleId="1B6E70CB72FA4AA99B38705252D45110">
    <w:name w:val="1B6E70CB72FA4AA99B38705252D45110"/>
  </w:style>
  <w:style w:type="paragraph" w:customStyle="1" w:styleId="EDC755FA23A64FA78E7E790BE035503C">
    <w:name w:val="EDC755FA23A64FA78E7E790BE035503C"/>
  </w:style>
  <w:style w:type="paragraph" w:customStyle="1" w:styleId="A7B07AB98F044DBB9367E1BE1A850CA9">
    <w:name w:val="A7B07AB98F044DBB9367E1BE1A850CA9"/>
  </w:style>
  <w:style w:type="paragraph" w:customStyle="1" w:styleId="024DA83D0D07482D94B4BFAD02F022D3">
    <w:name w:val="024DA83D0D07482D94B4BFAD02F022D3"/>
  </w:style>
  <w:style w:type="paragraph" w:customStyle="1" w:styleId="A14C4D3830C8487AA5920946B4F17C57">
    <w:name w:val="A14C4D3830C8487AA5920946B4F17C57"/>
  </w:style>
  <w:style w:type="paragraph" w:customStyle="1" w:styleId="833CF85B60C7454F9CC72C4D2CE480E7">
    <w:name w:val="833CF85B60C7454F9CC72C4D2CE480E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691B0A-DDD7-514B-B389-C17D0C91B2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C:\Users\Vanessa\AppData\Local\Microsoft\Office\16.0\DTS\en-US{3CBECB25-B110-4E0C-A39C-42CF69A6D4C1}\{3A2D5417-89EF-4CBB-8D3C-32C8044B758F}tf16392850.dotx</Template>
  <TotalTime>46</TotalTime>
  <Pages>3</Pages>
  <Words>69</Words>
  <Characters>394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Vanessa</dc:creator>
  <cp:keywords/>
  <cp:lastModifiedBy>u201315486 (Veliz Francia, Jose Martin)</cp:lastModifiedBy>
  <cp:revision>5</cp:revision>
  <cp:lastPrinted>2020-04-30T04:30:00Z</cp:lastPrinted>
  <dcterms:created xsi:type="dcterms:W3CDTF">2020-05-07T15:45:00Z</dcterms:created>
  <dcterms:modified xsi:type="dcterms:W3CDTF">2020-05-08T14:59:00Z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